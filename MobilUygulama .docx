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7A7A7A" w:themeColor="accent1"/>
        </w:rPr>
        <w:id w:val="393634577"/>
        <w:docPartObj>
          <w:docPartGallery w:val="Cover Pages"/>
          <w:docPartUnique/>
        </w:docPartObj>
      </w:sdtPr>
      <w:sdtEndPr>
        <w:rPr>
          <w:caps/>
          <w:noProof/>
          <w:color w:val="auto"/>
        </w:rPr>
      </w:sdtEndPr>
      <w:sdtContent>
        <w:bookmarkStart w:id="0" w:name="_Hlk115810956" w:displacedByCustomXml="prev"/>
        <w:bookmarkEnd w:id="0" w:displacedByCustomXml="prev"/>
        <w:p w14:paraId="2D810070" w14:textId="169A8363" w:rsidR="008B26AE" w:rsidRDefault="00E7696F" w:rsidP="00E7696F">
          <w:pPr>
            <w:pStyle w:val="AralkYok"/>
            <w:spacing w:before="1540" w:after="240"/>
            <w:jc w:val="center"/>
            <w:rPr>
              <w:color w:val="7A7A7A" w:themeColor="accent1"/>
            </w:rPr>
          </w:pPr>
          <w:r w:rsidRPr="00181437">
            <w:rPr>
              <w:rFonts w:ascii="Arial" w:hAnsi="Arial" w:cs="Arial"/>
              <w:noProof/>
              <w:sz w:val="20"/>
              <w:szCs w:val="20"/>
            </w:rPr>
            <w:drawing>
              <wp:inline distT="0" distB="0" distL="0" distR="0" wp14:anchorId="6B85ACA4" wp14:editId="4E10BAD5">
                <wp:extent cx="2343150" cy="2343150"/>
                <wp:effectExtent l="0" t="0" r="0" b="0"/>
                <wp:docPr id="6" name="4 Resim" descr="Karadeniz_Teknik_Üniversitesi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Karadeniz_Teknik_Üniversitesi.gif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8506" cy="2348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1210891" w14:textId="685401D2" w:rsidR="00E7696F" w:rsidRDefault="00E7696F" w:rsidP="00E7696F">
          <w:pPr>
            <w:pStyle w:val="AralkYok"/>
            <w:spacing w:before="1540" w:after="240"/>
            <w:jc w:val="center"/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</w:pPr>
          <w:r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>KARADENİZ TEKNİK ÜNİVERSİTESİ                             OF TEKNOLOJİ FAKÜLTESİ</w:t>
          </w:r>
          <w:r w:rsidR="00556D9B"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 xml:space="preserve">                                     YAZILIM MÜH</w:t>
          </w:r>
          <w:r w:rsidR="001257EA"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>EN</w:t>
          </w:r>
          <w:r w:rsidR="00556D9B"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>D</w:t>
          </w:r>
          <w:r w:rsidR="001257EA"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>İ</w:t>
          </w:r>
          <w:r w:rsidR="00556D9B"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>SLİĞİ</w:t>
          </w:r>
          <w:r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 xml:space="preserve">                                                                                                  ANDROİN MOBİL UYGLAMA VE GELİŞTİRME DERS</w:t>
          </w:r>
          <w:r w:rsidR="001257EA"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 xml:space="preserve"> </w:t>
          </w:r>
          <w:r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>PROJESİ</w:t>
          </w:r>
        </w:p>
        <w:p w14:paraId="6960C9A5" w14:textId="01A8C33A" w:rsidR="00556D9B" w:rsidRPr="00AA1D1E" w:rsidRDefault="00AA1D1E" w:rsidP="00556D9B">
          <w:pPr>
            <w:pStyle w:val="AralkYok"/>
            <w:spacing w:before="1540" w:after="240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AA1D1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Hazırlayanlar:</w:t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 xml:space="preserve">                                                                                                                     </w:t>
          </w:r>
          <w:r w:rsidR="00556D9B" w:rsidRPr="00AA1D1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Duygu A</w:t>
          </w:r>
          <w:r w:rsidR="001257EA" w:rsidRPr="00AA1D1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RDA</w:t>
          </w:r>
          <w:r w:rsidR="00556D9B" w:rsidRPr="00AA1D1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="00A71A3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- </w:t>
          </w:r>
          <w:r w:rsidR="00556D9B" w:rsidRPr="00AA1D1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397242 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="00556D9B" w:rsidRPr="00AA1D1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                                                                                           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      </w:t>
          </w:r>
          <w:r w:rsidR="00556D9B" w:rsidRPr="00AA1D1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İrem Kübra O</w:t>
          </w:r>
          <w:r w:rsidR="001257EA" w:rsidRPr="00AA1D1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CAKLI</w:t>
          </w:r>
          <w:r w:rsidR="00556D9B" w:rsidRPr="00AA1D1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- 397229                                                                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                     </w:t>
          </w:r>
          <w:r w:rsidR="00556D9B" w:rsidRPr="00AA1D1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 Gizem</w:t>
          </w:r>
          <w:r w:rsidR="001257EA" w:rsidRPr="00AA1D1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DEMİRBİLEK</w:t>
          </w:r>
          <w:r w:rsidR="00556D9B" w:rsidRPr="00AA1D1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- </w:t>
          </w:r>
          <w:r w:rsidRPr="00AA1D1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397234</w:t>
          </w:r>
        </w:p>
        <w:p w14:paraId="0440A525" w14:textId="77777777" w:rsidR="00556D9B" w:rsidRPr="00556D9B" w:rsidRDefault="00556D9B" w:rsidP="00556D9B">
          <w:pPr>
            <w:pStyle w:val="AralkYok"/>
            <w:spacing w:before="1540" w:after="240"/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</w:pPr>
        </w:p>
        <w:p w14:paraId="4FA5B6AF" w14:textId="78DC2EDF" w:rsidR="00556D9B" w:rsidRPr="00FE3685" w:rsidRDefault="00000000" w:rsidP="00556D9B">
          <w:pPr>
            <w:pStyle w:val="Balk"/>
            <w:rPr>
              <w:rFonts w:ascii="Times New Roman" w:hAnsi="Times New Roman" w:cs="Times New Roman"/>
            </w:rPr>
          </w:pPr>
          <w:sdt>
            <w:sdtPr>
              <w:rPr>
                <w:rFonts w:ascii="Times New Roman" w:hAnsi="Times New Roman" w:cs="Times New Roman"/>
              </w:rPr>
              <w:id w:val="-363587717"/>
              <w:placeholder>
                <w:docPart w:val="E8BFD7FFF56C46869B70407305418A64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A1D1E">
                <w:rPr>
                  <w:rFonts w:ascii="Times New Roman" w:hAnsi="Times New Roman" w:cs="Times New Roman"/>
                </w:rPr>
                <w:t>HıFrIends</w:t>
              </w:r>
            </w:sdtContent>
          </w:sdt>
          <w:r w:rsidR="00556D9B" w:rsidRPr="00FE3685">
            <w:rPr>
              <w:rFonts w:ascii="Times New Roman" w:hAnsi="Times New Roman" w:cs="Times New Roman"/>
            </w:rPr>
            <w:t xml:space="preserve"> App</w:t>
          </w:r>
        </w:p>
        <w:p w14:paraId="235E25CD" w14:textId="0832AC29" w:rsidR="00556D9B" w:rsidRPr="00FE3685" w:rsidRDefault="00000000" w:rsidP="00556D9B">
          <w:pPr>
            <w:pStyle w:val="Altyaz"/>
            <w:rPr>
              <w:rFonts w:ascii="Times New Roman" w:hAnsi="Times New Roman" w:cs="Times New Roman"/>
            </w:rPr>
          </w:pPr>
          <w:sdt>
            <w:sdtPr>
              <w:rPr>
                <w:rFonts w:ascii="Times New Roman" w:hAnsi="Times New Roman" w:cs="Times New Roman"/>
              </w:rPr>
              <w:id w:val="484129408"/>
              <w:placeholder>
                <w:docPart w:val="A466DF6211324383AF91B35324270E63"/>
              </w:placeholder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Content>
              <w:r w:rsidR="00556D9B" w:rsidRPr="00FE3685">
                <w:rPr>
                  <w:rFonts w:ascii="Times New Roman" w:hAnsi="Times New Roman" w:cs="Times New Roman"/>
                </w:rPr>
                <w:t>Hı Frıends – Andro</w:t>
              </w:r>
              <w:r w:rsidR="00053DB6">
                <w:rPr>
                  <w:rFonts w:ascii="Times New Roman" w:hAnsi="Times New Roman" w:cs="Times New Roman"/>
                </w:rPr>
                <w:t>I</w:t>
              </w:r>
              <w:r w:rsidR="00556D9B" w:rsidRPr="00FE3685">
                <w:rPr>
                  <w:rFonts w:ascii="Times New Roman" w:hAnsi="Times New Roman" w:cs="Times New Roman"/>
                </w:rPr>
                <w:t>d mob</w:t>
              </w:r>
              <w:r w:rsidR="00053DB6">
                <w:rPr>
                  <w:rFonts w:ascii="Times New Roman" w:hAnsi="Times New Roman" w:cs="Times New Roman"/>
                </w:rPr>
                <w:t>I</w:t>
              </w:r>
              <w:r w:rsidR="00556D9B" w:rsidRPr="00FE3685">
                <w:rPr>
                  <w:rFonts w:ascii="Times New Roman" w:hAnsi="Times New Roman" w:cs="Times New Roman"/>
                </w:rPr>
                <w:t>l appl</w:t>
              </w:r>
              <w:r w:rsidR="00053DB6">
                <w:rPr>
                  <w:rFonts w:ascii="Times New Roman" w:hAnsi="Times New Roman" w:cs="Times New Roman"/>
                </w:rPr>
                <w:t>I</w:t>
              </w:r>
              <w:r w:rsidR="00556D9B" w:rsidRPr="00FE3685">
                <w:rPr>
                  <w:rFonts w:ascii="Times New Roman" w:hAnsi="Times New Roman" w:cs="Times New Roman"/>
                </w:rPr>
                <w:t>cat</w:t>
              </w:r>
              <w:r w:rsidR="00053DB6">
                <w:rPr>
                  <w:rFonts w:ascii="Times New Roman" w:hAnsi="Times New Roman" w:cs="Times New Roman"/>
                </w:rPr>
                <w:t>I</w:t>
              </w:r>
              <w:r w:rsidR="00556D9B" w:rsidRPr="00FE3685">
                <w:rPr>
                  <w:rFonts w:ascii="Times New Roman" w:hAnsi="Times New Roman" w:cs="Times New Roman"/>
                </w:rPr>
                <w:t>on</w:t>
              </w:r>
            </w:sdtContent>
          </w:sdt>
          <w:r w:rsidR="00556D9B" w:rsidRPr="00FE3685">
            <w:rPr>
              <w:rFonts w:ascii="Times New Roman" w:hAnsi="Times New Roman" w:cs="Times New Roman"/>
            </w:rPr>
            <w:t xml:space="preserve"> </w:t>
          </w:r>
        </w:p>
        <w:p w14:paraId="6DDCF539" w14:textId="77777777" w:rsidR="00556D9B" w:rsidRPr="00FE3685" w:rsidRDefault="00556D9B" w:rsidP="00556D9B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E3685">
            <w:rPr>
              <w:rFonts w:ascii="Times New Roman" w:hAnsi="Times New Roman" w:cs="Times New Roman"/>
              <w:b/>
              <w:bCs/>
              <w:color w:val="404040" w:themeColor="text1" w:themeTint="BF"/>
              <w:sz w:val="28"/>
              <w:szCs w:val="28"/>
            </w:rPr>
            <w:t>Proje Tanımı:</w:t>
          </w:r>
          <w:r w:rsidRPr="00FE3685">
            <w:rPr>
              <w:rFonts w:ascii="Times New Roman" w:hAnsi="Times New Roman" w:cs="Times New Roman"/>
              <w:color w:val="404040" w:themeColor="text1" w:themeTint="BF"/>
              <w:sz w:val="28"/>
              <w:szCs w:val="28"/>
            </w:rPr>
            <w:t xml:space="preserve"> </w:t>
          </w:r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Java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proglamlama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dili ile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proglanmış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,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Firebase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bulut bilişimini kullanarak oluşturulmuş, sosyal medya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plartformudur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. </w:t>
          </w:r>
        </w:p>
        <w:p w14:paraId="50B87E0C" w14:textId="77777777" w:rsidR="00556D9B" w:rsidRPr="00FE3685" w:rsidRDefault="00556D9B" w:rsidP="00556D9B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E3685">
            <w:rPr>
              <w:rFonts w:ascii="Times New Roman" w:hAnsi="Times New Roman" w:cs="Times New Roman"/>
              <w:b/>
              <w:bCs/>
              <w:color w:val="404040" w:themeColor="text1" w:themeTint="BF"/>
              <w:sz w:val="28"/>
              <w:szCs w:val="28"/>
            </w:rPr>
            <w:t xml:space="preserve">Proje Amacı: </w:t>
          </w:r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Kullanıcıların arkadaşlarıyla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takipleşebileceği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, kullanıcı profili oluşturabileceği, kayıt-giriş işlemleri yapabilen, fotoğraf paylaşımı, beğeni ve yorum etkinliklerini sağlayan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android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tabanlı mobil uygulamadır.</w:t>
          </w:r>
        </w:p>
        <w:p w14:paraId="50C87364" w14:textId="77777777" w:rsidR="00556D9B" w:rsidRPr="00FE3685" w:rsidRDefault="00556D9B" w:rsidP="00556D9B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E3685">
            <w:rPr>
              <w:rFonts w:ascii="Times New Roman" w:hAnsi="Times New Roman" w:cs="Times New Roman"/>
              <w:b/>
              <w:bCs/>
              <w:color w:val="404040" w:themeColor="text1" w:themeTint="BF"/>
              <w:sz w:val="28"/>
              <w:szCs w:val="28"/>
            </w:rPr>
            <w:t xml:space="preserve">Kullanılan </w:t>
          </w:r>
          <w:proofErr w:type="spellStart"/>
          <w:r w:rsidRPr="00FE3685">
            <w:rPr>
              <w:rFonts w:ascii="Times New Roman" w:hAnsi="Times New Roman" w:cs="Times New Roman"/>
              <w:b/>
              <w:bCs/>
              <w:color w:val="404040" w:themeColor="text1" w:themeTint="BF"/>
              <w:sz w:val="28"/>
              <w:szCs w:val="28"/>
            </w:rPr>
            <w:t>plartformlar</w:t>
          </w:r>
          <w:proofErr w:type="spellEnd"/>
          <w:r w:rsidRPr="00FE3685">
            <w:rPr>
              <w:rFonts w:ascii="Times New Roman" w:hAnsi="Times New Roman" w:cs="Times New Roman"/>
              <w:b/>
              <w:bCs/>
              <w:color w:val="404040" w:themeColor="text1" w:themeTint="BF"/>
              <w:sz w:val="28"/>
              <w:szCs w:val="28"/>
            </w:rPr>
            <w:t>:</w:t>
          </w:r>
          <w:r w:rsidRPr="00FE3685">
            <w:rPr>
              <w:rFonts w:ascii="Times New Roman" w:hAnsi="Times New Roman" w:cs="Times New Roman"/>
              <w:color w:val="404040" w:themeColor="text1" w:themeTint="BF"/>
              <w:sz w:val="28"/>
              <w:szCs w:val="28"/>
            </w:rPr>
            <w:t xml:space="preserve"> </w:t>
          </w:r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Veri tabanı,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authentication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işlemleri, veri yönetimi için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Firebase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kullanılmıştır.</w:t>
          </w:r>
        </w:p>
        <w:p w14:paraId="34FFA5C9" w14:textId="77777777" w:rsidR="00556D9B" w:rsidRPr="00FE3685" w:rsidRDefault="00556D9B" w:rsidP="00556D9B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Uygulamayı oluşturmak için Android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Studio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kullanılmıştır.</w:t>
          </w:r>
        </w:p>
        <w:p w14:paraId="4E87DD6B" w14:textId="2D60BE2F" w:rsidR="00556D9B" w:rsidRPr="00FE3685" w:rsidRDefault="00556D9B" w:rsidP="00556D9B">
          <w:pPr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Logo için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Canva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web uygulaması kullanılmıştır</w:t>
          </w:r>
          <w:r w:rsidRPr="00FE3685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.</w:t>
          </w:r>
        </w:p>
        <w:p w14:paraId="736CCCDD" w14:textId="0916E342" w:rsidR="00556D9B" w:rsidRDefault="00556D9B" w:rsidP="00556D9B">
          <w:pPr>
            <w:rPr>
              <w:color w:val="000000" w:themeColor="text1"/>
              <w:sz w:val="32"/>
              <w:szCs w:val="32"/>
            </w:rPr>
          </w:pPr>
          <w:r>
            <w:rPr>
              <w:noProof/>
              <w:color w:val="000000" w:themeColor="text1"/>
              <w:sz w:val="32"/>
              <w:szCs w:val="32"/>
            </w:rPr>
            <w:drawing>
              <wp:inline distT="0" distB="0" distL="0" distR="0" wp14:anchorId="7D594CA8" wp14:editId="7D69D380">
                <wp:extent cx="3457815" cy="1097280"/>
                <wp:effectExtent l="0" t="0" r="9525" b="7620"/>
                <wp:docPr id="7" name="Resi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73717" cy="11023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color w:val="000000" w:themeColor="text1"/>
              <w:sz w:val="32"/>
              <w:szCs w:val="32"/>
            </w:rPr>
            <w:t xml:space="preserve">  </w:t>
          </w:r>
        </w:p>
        <w:p w14:paraId="4E1913FF" w14:textId="4D17D639" w:rsidR="00556D9B" w:rsidRDefault="00556D9B" w:rsidP="00556D9B">
          <w:pPr>
            <w:rPr>
              <w:color w:val="000000" w:themeColor="text1"/>
              <w:sz w:val="32"/>
              <w:szCs w:val="32"/>
            </w:rPr>
          </w:pPr>
          <w:r>
            <w:rPr>
              <w:color w:val="000000" w:themeColor="text1"/>
              <w:sz w:val="32"/>
              <w:szCs w:val="32"/>
            </w:rPr>
            <w:t xml:space="preserve">                                                                      </w:t>
          </w:r>
        </w:p>
        <w:p w14:paraId="51E4B88D" w14:textId="31F72435" w:rsidR="00556D9B" w:rsidRPr="00556D9B" w:rsidRDefault="00556D9B" w:rsidP="00556D9B">
          <w:pPr>
            <w:rPr>
              <w:color w:val="000000" w:themeColor="text1"/>
              <w:sz w:val="24"/>
              <w:szCs w:val="24"/>
            </w:rPr>
          </w:pPr>
          <w:r w:rsidRPr="00556D9B">
            <w:rPr>
              <w:color w:val="000000" w:themeColor="text1"/>
              <w:sz w:val="24"/>
              <w:szCs w:val="24"/>
            </w:rPr>
            <w:t xml:space="preserve">                                                        </w:t>
          </w:r>
          <w:r w:rsidRPr="00556D9B">
            <w:rPr>
              <w:noProof/>
              <w:color w:val="000000" w:themeColor="text1"/>
              <w:sz w:val="24"/>
              <w:szCs w:val="24"/>
            </w:rPr>
            <w:drawing>
              <wp:inline distT="0" distB="0" distL="0" distR="0" wp14:anchorId="19483025" wp14:editId="747C3307">
                <wp:extent cx="2362645" cy="2415540"/>
                <wp:effectExtent l="0" t="0" r="0" b="3810"/>
                <wp:docPr id="18" name="Resim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67904" cy="24209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0832336" w14:textId="24ABBDD5" w:rsidR="00FE3685" w:rsidRPr="00FE3685" w:rsidRDefault="00556D9B" w:rsidP="00556D9B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E3685"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  <w:lastRenderedPageBreak/>
            <w:t>Uygulama İçeriği:</w:t>
          </w:r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</w:p>
        <w:p w14:paraId="69DA604E" w14:textId="6DC1368D" w:rsidR="00556D9B" w:rsidRPr="00FE3685" w:rsidRDefault="00556D9B" w:rsidP="00556D9B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Uygulamada mevcut olan </w:t>
          </w:r>
          <w:r w:rsidR="00FE3685" w:rsidRPr="00FE368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A</w:t>
          </w:r>
          <w:r w:rsidRPr="00FE368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 xml:space="preserve">ctivity </w:t>
          </w:r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sayfaları:</w:t>
          </w:r>
        </w:p>
        <w:p w14:paraId="755CA7B1" w14:textId="7934ECEE" w:rsidR="00556D9B" w:rsidRPr="00FE3685" w:rsidRDefault="00556D9B" w:rsidP="00556D9B">
          <w:pPr>
            <w:pStyle w:val="ListeParagraf"/>
            <w:numPr>
              <w:ilvl w:val="0"/>
              <w:numId w:val="1"/>
            </w:numPr>
            <w:spacing w:line="24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Start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Activty</w:t>
          </w:r>
          <w:proofErr w:type="spellEnd"/>
          <w:r w:rsidR="00B43B10"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; Uygulama ilk açıldığında çalışacaktır.</w:t>
          </w:r>
        </w:p>
        <w:p w14:paraId="10025EB6" w14:textId="195208F8" w:rsidR="00B43B10" w:rsidRPr="00FE3685" w:rsidRDefault="00556D9B" w:rsidP="00B43B10">
          <w:pPr>
            <w:pStyle w:val="ListeParagraf"/>
            <w:numPr>
              <w:ilvl w:val="0"/>
              <w:numId w:val="1"/>
            </w:num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Login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Activit</w:t>
          </w:r>
          <w:proofErr w:type="spellEnd"/>
          <w:r w:rsidR="00B43B10"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; Giriş yapılmak istenirse çalışacaktır.</w:t>
          </w:r>
        </w:p>
        <w:p w14:paraId="758E8095" w14:textId="01147C53" w:rsidR="00556D9B" w:rsidRPr="00FE3685" w:rsidRDefault="00556D9B" w:rsidP="00556D9B">
          <w:pPr>
            <w:pStyle w:val="ListeParagraf"/>
            <w:numPr>
              <w:ilvl w:val="0"/>
              <w:numId w:val="1"/>
            </w:num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Register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Activit</w:t>
          </w:r>
          <w:r w:rsidR="00B43B10"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y; Kaydolunmak istenirse çalışacaktır.</w:t>
          </w:r>
        </w:p>
        <w:p w14:paraId="232DB31A" w14:textId="2CDB7F78" w:rsidR="00B43B10" w:rsidRPr="00FE3685" w:rsidRDefault="00B43B10" w:rsidP="00556D9B">
          <w:pPr>
            <w:pStyle w:val="ListeParagraf"/>
            <w:numPr>
              <w:ilvl w:val="0"/>
              <w:numId w:val="1"/>
            </w:num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Main Activity: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Authoriation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işlemi onaylanmışsa çalışacaktır. Ana sayfayı temsil eder.</w:t>
          </w:r>
        </w:p>
        <w:p w14:paraId="78CA1E8E" w14:textId="67492928" w:rsidR="00B43B10" w:rsidRPr="00FE3685" w:rsidRDefault="00B43B10" w:rsidP="00556D9B">
          <w:pPr>
            <w:pStyle w:val="ListeParagraf"/>
            <w:numPr>
              <w:ilvl w:val="0"/>
              <w:numId w:val="1"/>
            </w:num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Post Activity; Görsel paylaşılmak istenirse açılacaktır.</w:t>
          </w:r>
        </w:p>
        <w:p w14:paraId="7CBCDFC2" w14:textId="01C25E4B" w:rsidR="00B43B10" w:rsidRPr="00FE3685" w:rsidRDefault="00B43B10" w:rsidP="00556D9B">
          <w:pPr>
            <w:pStyle w:val="ListeParagraf"/>
            <w:numPr>
              <w:ilvl w:val="0"/>
              <w:numId w:val="1"/>
            </w:num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Edit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Profile Activity; Profil düzenleme işlemini yerine getiren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activity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.</w:t>
          </w:r>
        </w:p>
        <w:p w14:paraId="331BC766" w14:textId="0745D931" w:rsidR="00B43B10" w:rsidRPr="00FE3685" w:rsidRDefault="00B43B10" w:rsidP="00556D9B">
          <w:pPr>
            <w:pStyle w:val="ListeParagraf"/>
            <w:numPr>
              <w:ilvl w:val="0"/>
              <w:numId w:val="1"/>
            </w:num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Comments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Activity; Post yorumlarını göstermek için çalışacak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activity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.</w:t>
          </w:r>
        </w:p>
        <w:p w14:paraId="1DA9E47A" w14:textId="09BAB590" w:rsidR="00B43B10" w:rsidRPr="00FE3685" w:rsidRDefault="00B43B10" w:rsidP="00556D9B">
          <w:pPr>
            <w:pStyle w:val="ListeParagraf"/>
            <w:numPr>
              <w:ilvl w:val="0"/>
              <w:numId w:val="1"/>
            </w:num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Followers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Activity; Kullanıcının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takipleşebileceği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kullanıcıları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sırayalan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activity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olarak çalışacaktır. </w:t>
          </w:r>
        </w:p>
        <w:p w14:paraId="5AD410F4" w14:textId="7CA0312E" w:rsidR="00FE3685" w:rsidRPr="00FE3685" w:rsidRDefault="00FE3685" w:rsidP="00FE3685">
          <w:pPr>
            <w:ind w:left="36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proofErr w:type="spellStart"/>
          <w:r w:rsidRPr="00FE368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Layouts</w:t>
          </w:r>
          <w:proofErr w:type="spellEnd"/>
          <w:r w:rsidRPr="00FE368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 xml:space="preserve"> – </w:t>
          </w:r>
          <w:proofErr w:type="spellStart"/>
          <w:r w:rsidRPr="00FE368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Drawable</w:t>
          </w:r>
          <w:proofErr w:type="spellEnd"/>
          <w:r w:rsidRPr="00FE368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 xml:space="preserve"> </w:t>
          </w:r>
        </w:p>
        <w:p w14:paraId="0E8447FD" w14:textId="6F5A30C6" w:rsidR="00B43B10" w:rsidRPr="00FE3685" w:rsidRDefault="00B43B10" w:rsidP="00B43B10">
          <w:pPr>
            <w:ind w:left="360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Her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activity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layout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dosyası altında xml uzantılı tasarım sayfalarından oluşmaktadır. Bu tasarım sayfalarında kullanmak istenen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iconlar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="00FE3685"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dosya halinde farklı boyutlar ile indirilerek </w:t>
          </w:r>
          <w:proofErr w:type="spellStart"/>
          <w:r w:rsidR="00FE3685"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drawable</w:t>
          </w:r>
          <w:proofErr w:type="spellEnd"/>
          <w:r w:rsidR="00FE3685"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="00FE3685"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kalsörü</w:t>
          </w:r>
          <w:proofErr w:type="spellEnd"/>
          <w:r w:rsidR="00FE3685"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içine eklenmiştir.</w:t>
          </w:r>
        </w:p>
        <w:p w14:paraId="720DFC36" w14:textId="32072D03" w:rsidR="00FE3685" w:rsidRPr="00FE3685" w:rsidRDefault="00FE3685" w:rsidP="00B43B10">
          <w:pPr>
            <w:ind w:left="36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proofErr w:type="spellStart"/>
          <w:r w:rsidRPr="00FE368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Models</w:t>
          </w:r>
          <w:proofErr w:type="spellEnd"/>
          <w:r w:rsidRPr="00FE368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 xml:space="preserve"> </w:t>
          </w:r>
        </w:p>
        <w:p w14:paraId="2180A07A" w14:textId="0A5A99FF" w:rsidR="00FE3685" w:rsidRPr="00FE3685" w:rsidRDefault="00FE3685" w:rsidP="00B43B10">
          <w:pPr>
            <w:ind w:left="360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Kullanılacak,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oluşturalacak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obje tipleri için oluşturulmuş sınıflardır. Bu projede </w:t>
          </w:r>
          <w:proofErr w:type="spellStart"/>
          <w:proofErr w:type="gram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Co</w:t>
          </w:r>
          <w:r w:rsidR="0068032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m</w:t>
          </w:r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ment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-</w:t>
          </w:r>
          <w:proofErr w:type="gram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yorum, Notif</w:t>
          </w:r>
          <w:r w:rsidR="0068032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i</w:t>
          </w:r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cation - bildirim, Post - gönderi, User – kullanıcı </w:t>
          </w:r>
          <w:proofErr w:type="spellStart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classları</w:t>
          </w:r>
          <w:proofErr w:type="spellEnd"/>
          <w:r w:rsidRPr="00FE36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oluşturulmuştur.</w:t>
          </w:r>
        </w:p>
        <w:p w14:paraId="6D679DD0" w14:textId="77777777" w:rsidR="00FE3685" w:rsidRPr="00FE3685" w:rsidRDefault="00FE3685" w:rsidP="00B43B10">
          <w:pPr>
            <w:ind w:left="36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proofErr w:type="spellStart"/>
          <w:r w:rsidRPr="00FE368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Adapters</w:t>
          </w:r>
          <w:proofErr w:type="spellEnd"/>
          <w:r w:rsidRPr="00FE368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 xml:space="preserve"> </w:t>
          </w:r>
        </w:p>
        <w:p w14:paraId="5856918C" w14:textId="54DD5458" w:rsidR="00FE3685" w:rsidRDefault="00FE3685" w:rsidP="00B43B10">
          <w:pPr>
            <w:ind w:left="360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proofErr w:type="spellStart"/>
          <w:r w:rsidRPr="00FE3685">
            <w:rPr>
              <w:rFonts w:ascii="Times New Roman" w:hAnsi="Times New Roman" w:cs="Times New Roman"/>
              <w:color w:val="202124"/>
              <w:sz w:val="28"/>
              <w:szCs w:val="28"/>
              <w:shd w:val="clear" w:color="auto" w:fill="FFFFFF"/>
            </w:rPr>
            <w:t>Adapter</w:t>
          </w:r>
          <w:proofErr w:type="spellEnd"/>
          <w:r w:rsidRPr="00FE3685">
            <w:rPr>
              <w:rFonts w:ascii="Times New Roman" w:hAnsi="Times New Roman" w:cs="Times New Roman"/>
              <w:color w:val="202124"/>
              <w:sz w:val="28"/>
              <w:szCs w:val="28"/>
              <w:shd w:val="clear" w:color="auto" w:fill="FFFFFF"/>
            </w:rPr>
            <w:t xml:space="preserve"> bir veri kaynağıyla, veriye ihtiyacı olan nesneyi birbirine bağlamaya yarayan yapılardır. </w:t>
          </w:r>
          <w:proofErr w:type="spellStart"/>
          <w:r w:rsidRPr="00FE3685">
            <w:rPr>
              <w:rFonts w:ascii="Times New Roman" w:hAnsi="Times New Roman" w:cs="Times New Roman"/>
              <w:color w:val="202124"/>
              <w:sz w:val="28"/>
              <w:szCs w:val="28"/>
              <w:shd w:val="clear" w:color="auto" w:fill="FFFFFF"/>
            </w:rPr>
            <w:t>ListView</w:t>
          </w:r>
          <w:proofErr w:type="spellEnd"/>
          <w:r w:rsidRPr="00FE3685">
            <w:rPr>
              <w:rFonts w:ascii="Times New Roman" w:hAnsi="Times New Roman" w:cs="Times New Roman"/>
              <w:color w:val="202124"/>
              <w:sz w:val="28"/>
              <w:szCs w:val="28"/>
              <w:shd w:val="clear" w:color="auto" w:fill="FFFFFF"/>
            </w:rPr>
            <w:t xml:space="preserve"> gibi bir dizi veriyi içinde bulunduran yapılara, bu verileri </w:t>
          </w:r>
          <w:proofErr w:type="spellStart"/>
          <w:r w:rsidRPr="00FE3685">
            <w:rPr>
              <w:rFonts w:ascii="Times New Roman" w:hAnsi="Times New Roman" w:cs="Times New Roman"/>
              <w:color w:val="202124"/>
              <w:sz w:val="28"/>
              <w:szCs w:val="28"/>
              <w:shd w:val="clear" w:color="auto" w:fill="FFFFFF"/>
            </w:rPr>
            <w:t>adapter</w:t>
          </w:r>
          <w:proofErr w:type="spellEnd"/>
          <w:r w:rsidRPr="00FE3685">
            <w:rPr>
              <w:rFonts w:ascii="Times New Roman" w:hAnsi="Times New Roman" w:cs="Times New Roman"/>
              <w:color w:val="202124"/>
              <w:sz w:val="28"/>
              <w:szCs w:val="28"/>
              <w:shd w:val="clear" w:color="auto" w:fill="FFFFFF"/>
            </w:rPr>
            <w:t xml:space="preserve"> aracılığıyla veririz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.</w:t>
          </w:r>
        </w:p>
        <w:p w14:paraId="49F98F9B" w14:textId="44E9E0A3" w:rsidR="00FE3685" w:rsidRPr="00FE3685" w:rsidRDefault="00FE3685" w:rsidP="00B43B10">
          <w:pPr>
            <w:ind w:left="36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proofErr w:type="spellStart"/>
          <w:r w:rsidRPr="00FE3685">
            <w:rPr>
              <w:rFonts w:ascii="Times New Roman" w:hAnsi="Times New Roman" w:cs="Times New Roman"/>
              <w:b/>
              <w:bCs/>
              <w:color w:val="202124"/>
              <w:sz w:val="28"/>
              <w:szCs w:val="28"/>
              <w:shd w:val="clear" w:color="auto" w:fill="FFFFFF"/>
            </w:rPr>
            <w:t>Fragments</w:t>
          </w:r>
          <w:proofErr w:type="spellEnd"/>
        </w:p>
        <w:p w14:paraId="5B5BB391" w14:textId="5D3C01B6" w:rsidR="00FE3685" w:rsidRPr="00FE3685" w:rsidRDefault="00FE3685" w:rsidP="00B43B10">
          <w:pPr>
            <w:ind w:left="360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proofErr w:type="spellStart"/>
          <w:r w:rsidRPr="00FE3685">
            <w:rPr>
              <w:rFonts w:ascii="Times New Roman" w:hAnsi="Times New Roman" w:cs="Times New Roman"/>
              <w:color w:val="202124"/>
              <w:sz w:val="28"/>
              <w:szCs w:val="28"/>
              <w:shd w:val="clear" w:color="auto" w:fill="FFFFFF"/>
            </w:rPr>
            <w:t>Activity'nin</w:t>
          </w:r>
          <w:proofErr w:type="spellEnd"/>
          <w:r w:rsidRPr="00FE3685">
            <w:rPr>
              <w:rFonts w:ascii="Times New Roman" w:hAnsi="Times New Roman" w:cs="Times New Roman"/>
              <w:color w:val="202124"/>
              <w:sz w:val="28"/>
              <w:szCs w:val="28"/>
              <w:shd w:val="clear" w:color="auto" w:fill="FFFFFF"/>
            </w:rPr>
            <w:t xml:space="preserve"> modüler bir bölümüdür. Kendi yaşam döngüsü vardır, kendi giriş olaylarını (</w:t>
          </w:r>
          <w:proofErr w:type="spellStart"/>
          <w:r w:rsidRPr="00FE3685">
            <w:rPr>
              <w:rFonts w:ascii="Times New Roman" w:hAnsi="Times New Roman" w:cs="Times New Roman"/>
              <w:color w:val="202124"/>
              <w:sz w:val="28"/>
              <w:szCs w:val="28"/>
              <w:shd w:val="clear" w:color="auto" w:fill="FFFFFF"/>
            </w:rPr>
            <w:t>input</w:t>
          </w:r>
          <w:proofErr w:type="spellEnd"/>
          <w:r w:rsidRPr="00FE3685">
            <w:rPr>
              <w:rFonts w:ascii="Times New Roman" w:hAnsi="Times New Roman" w:cs="Times New Roman"/>
              <w:color w:val="202124"/>
              <w:sz w:val="28"/>
              <w:szCs w:val="28"/>
              <w:shd w:val="clear" w:color="auto" w:fill="FFFFFF"/>
            </w:rPr>
            <w:t xml:space="preserve"> </w:t>
          </w:r>
          <w:proofErr w:type="spellStart"/>
          <w:r w:rsidRPr="00FE3685">
            <w:rPr>
              <w:rFonts w:ascii="Times New Roman" w:hAnsi="Times New Roman" w:cs="Times New Roman"/>
              <w:color w:val="202124"/>
              <w:sz w:val="28"/>
              <w:szCs w:val="28"/>
              <w:shd w:val="clear" w:color="auto" w:fill="FFFFFF"/>
            </w:rPr>
            <w:t>events</w:t>
          </w:r>
          <w:proofErr w:type="spellEnd"/>
          <w:r w:rsidRPr="00FE3685">
            <w:rPr>
              <w:rFonts w:ascii="Times New Roman" w:hAnsi="Times New Roman" w:cs="Times New Roman"/>
              <w:color w:val="202124"/>
              <w:sz w:val="28"/>
              <w:szCs w:val="28"/>
              <w:shd w:val="clear" w:color="auto" w:fill="FFFFFF"/>
            </w:rPr>
            <w:t>) kendisi alır ve Activity çalışmaya devam ederken eklenip çıkarılabilir.</w:t>
          </w:r>
        </w:p>
        <w:p w14:paraId="20120BC4" w14:textId="77777777" w:rsidR="00FE3685" w:rsidRDefault="00FE3685" w:rsidP="00B43B10">
          <w:pPr>
            <w:ind w:left="360"/>
            <w:rPr>
              <w:color w:val="000000" w:themeColor="text1"/>
              <w:sz w:val="28"/>
              <w:szCs w:val="28"/>
            </w:rPr>
          </w:pPr>
        </w:p>
        <w:p w14:paraId="235DA871" w14:textId="740B6711" w:rsidR="00EE0682" w:rsidRPr="001257EA" w:rsidRDefault="00EE0682" w:rsidP="00B43B10">
          <w:pPr>
            <w:ind w:left="360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lastRenderedPageBreak/>
            <w:t>İlk olarak uygulama başlatıldığında karşımıza Start Activity ile aşağıdaki görüntüyü görürüz.</w:t>
          </w:r>
        </w:p>
        <w:p w14:paraId="747DEE75" w14:textId="3D84E50A" w:rsidR="00EE0682" w:rsidRDefault="00EE0682" w:rsidP="00EE0682">
          <w:pPr>
            <w:rPr>
              <w:color w:val="000000" w:themeColor="text1"/>
              <w:sz w:val="28"/>
              <w:szCs w:val="28"/>
            </w:rPr>
          </w:pPr>
          <w:r>
            <w:rPr>
              <w:noProof/>
              <w:color w:val="000000" w:themeColor="text1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E48E15" wp14:editId="376AAA88">
                    <wp:simplePos x="0" y="0"/>
                    <wp:positionH relativeFrom="column">
                      <wp:posOffset>2189136</wp:posOffset>
                    </wp:positionH>
                    <wp:positionV relativeFrom="paragraph">
                      <wp:posOffset>60196</wp:posOffset>
                    </wp:positionV>
                    <wp:extent cx="4084320" cy="2898183"/>
                    <wp:effectExtent l="0" t="0" r="11430" b="16510"/>
                    <wp:wrapNone/>
                    <wp:docPr id="21" name="Metin Kutusu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84320" cy="289818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76A67AF" w14:textId="5E641E65" w:rsidR="00EE0682" w:rsidRDefault="00EE0682" w:rsidP="00053DB6">
                                <w:pPr>
                                  <w:pStyle w:val="ListeParagraf"/>
                                  <w:numPr>
                                    <w:ilvl w:val="0"/>
                                    <w:numId w:val="2"/>
                                  </w:numPr>
                                </w:pPr>
                                <w:r>
                                  <w:t>Start Activit</w:t>
                                </w:r>
                                <w:r w:rsidR="00053DB6">
                                  <w:t>y</w:t>
                                </w:r>
                                <w:r>
                                  <w:t xml:space="preserve"> içinde </w:t>
                                </w:r>
                                <w:r w:rsidR="00053DB6">
                                  <w:t xml:space="preserve">tıklanacak butona göre kullanıcıyı Login ya da </w:t>
                                </w:r>
                                <w:proofErr w:type="spellStart"/>
                                <w:r w:rsidR="00053DB6">
                                  <w:t>Register</w:t>
                                </w:r>
                                <w:proofErr w:type="spellEnd"/>
                                <w:r w:rsidR="00053DB6">
                                  <w:t xml:space="preserve"> Activity içine yönlendirecektir.</w:t>
                                </w:r>
                              </w:p>
                              <w:p w14:paraId="41EEE18E" w14:textId="12521FC4" w:rsidR="00053DB6" w:rsidRDefault="00053DB6" w:rsidP="00053DB6">
                                <w:pPr>
                                  <w:ind w:left="360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995BD2" wp14:editId="51475EF2">
                                      <wp:extent cx="3647117" cy="2236470"/>
                                      <wp:effectExtent l="0" t="0" r="0" b="0"/>
                                      <wp:docPr id="23" name="Resim 23" descr="metin içeren bir resim&#10;&#10;Açıklama otomatik olarak oluşturuldu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3" name="Resim 23" descr="metin içeren bir resim&#10;&#10;Açıklama otomatik olarak oluşturuldu"/>
                                              <pic:cNvPicPr/>
                                            </pic:nvPicPr>
                                            <pic:blipFill>
                                              <a:blip r:embed="rId13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657734" cy="22429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E48E15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21" o:spid="_x0000_s1026" type="#_x0000_t202" style="position:absolute;margin-left:172.35pt;margin-top:4.75pt;width:321.6pt;height:22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" fillcolor="white [3201]" strokeweight=".5pt">
                    <v:textbox>
                      <w:txbxContent>
                        <w:p w14:paraId="176A67AF" w14:textId="5E641E65" w:rsidR="00EE0682" w:rsidRDefault="00EE0682" w:rsidP="00053DB6">
                          <w:pPr>
                            <w:pStyle w:val="ListeParagraf"/>
                            <w:numPr>
                              <w:ilvl w:val="0"/>
                              <w:numId w:val="2"/>
                            </w:numPr>
                          </w:pPr>
                          <w:r>
                            <w:t>Start Activit</w:t>
                          </w:r>
                          <w:r w:rsidR="00053DB6">
                            <w:t>y</w:t>
                          </w:r>
                          <w:r>
                            <w:t xml:space="preserve"> içinde </w:t>
                          </w:r>
                          <w:r w:rsidR="00053DB6">
                            <w:t xml:space="preserve">tıklanacak butona göre kullanıcıyı Login ya da </w:t>
                          </w:r>
                          <w:proofErr w:type="spellStart"/>
                          <w:r w:rsidR="00053DB6">
                            <w:t>Register</w:t>
                          </w:r>
                          <w:proofErr w:type="spellEnd"/>
                          <w:r w:rsidR="00053DB6">
                            <w:t xml:space="preserve"> Activity içine yönlendirecektir.</w:t>
                          </w:r>
                        </w:p>
                        <w:p w14:paraId="41EEE18E" w14:textId="12521FC4" w:rsidR="00053DB6" w:rsidRDefault="00053DB6" w:rsidP="00053DB6">
                          <w:pPr>
                            <w:ind w:left="360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3995BD2" wp14:editId="51475EF2">
                                <wp:extent cx="3647117" cy="2236470"/>
                                <wp:effectExtent l="0" t="0" r="0" b="0"/>
                                <wp:docPr id="23" name="Resim 23" descr="metin içeren bir resim&#10;&#10;Açıklama otomatik olarak oluşturuldu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Resim 23" descr="metin içeren bir resim&#10;&#10;Açıklama otomatik olarak oluşturuldu"/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657734" cy="22429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color w:val="000000" w:themeColor="text1"/>
              <w:sz w:val="28"/>
              <w:szCs w:val="28"/>
            </w:rPr>
            <w:t xml:space="preserve"> </w:t>
          </w:r>
          <w:r>
            <w:rPr>
              <w:noProof/>
              <w:color w:val="000000" w:themeColor="text1"/>
              <w:sz w:val="28"/>
              <w:szCs w:val="28"/>
            </w:rPr>
            <w:drawing>
              <wp:inline distT="0" distB="0" distL="0" distR="0" wp14:anchorId="4E5C4816" wp14:editId="339889A9">
                <wp:extent cx="1648290" cy="3502617"/>
                <wp:effectExtent l="0" t="0" r="9525" b="3175"/>
                <wp:docPr id="22" name="Resim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70685" cy="35502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  <w:r>
            <w:rPr>
              <w:color w:val="000000" w:themeColor="text1"/>
              <w:sz w:val="28"/>
              <w:szCs w:val="28"/>
            </w:rPr>
            <w:t xml:space="preserve"> </w:t>
          </w:r>
        </w:p>
        <w:p w14:paraId="5B7B3EA8" w14:textId="73D92BF9" w:rsidR="00EE3782" w:rsidRPr="001257EA" w:rsidRDefault="00EE3782" w:rsidP="00EE0682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Giriş yapılmak istenirse </w:t>
          </w:r>
          <w:proofErr w:type="spellStart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Firebase</w:t>
          </w:r>
          <w:proofErr w:type="spellEnd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tarafında </w:t>
          </w:r>
          <w:proofErr w:type="spellStart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user</w:t>
          </w:r>
          <w:proofErr w:type="spellEnd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password</w:t>
          </w:r>
          <w:proofErr w:type="spellEnd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bilgisine göre doğrulama yapılacaktır. </w:t>
          </w:r>
          <w:proofErr w:type="spellStart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Register</w:t>
          </w:r>
          <w:proofErr w:type="spellEnd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için ise yeni bir kullanıcı objesi oluşturulup </w:t>
          </w:r>
          <w:proofErr w:type="spellStart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Firebase</w:t>
          </w:r>
          <w:proofErr w:type="spellEnd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="001A5A4A"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tarafına kaydedilecektir. </w:t>
          </w:r>
        </w:p>
        <w:p w14:paraId="6D78F67A" w14:textId="0CDD89B4" w:rsidR="001A5A4A" w:rsidRDefault="00D560AD" w:rsidP="00EE0682">
          <w:pPr>
            <w:rPr>
              <w:color w:val="000000" w:themeColor="text1"/>
              <w:sz w:val="28"/>
              <w:szCs w:val="28"/>
            </w:rPr>
          </w:pPr>
          <w:r>
            <w:rPr>
              <w:noProof/>
              <w:color w:val="000000" w:themeColor="text1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A577F8B" wp14:editId="33C3534F">
                    <wp:simplePos x="0" y="0"/>
                    <wp:positionH relativeFrom="column">
                      <wp:posOffset>1793929</wp:posOffset>
                    </wp:positionH>
                    <wp:positionV relativeFrom="paragraph">
                      <wp:posOffset>65394</wp:posOffset>
                    </wp:positionV>
                    <wp:extent cx="2386739" cy="2200760"/>
                    <wp:effectExtent l="0" t="0" r="13970" b="28575"/>
                    <wp:wrapNone/>
                    <wp:docPr id="25" name="Metin Kutusu 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386739" cy="22007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5F8F73F" w14:textId="3EFCD24F" w:rsidR="00D560AD" w:rsidRDefault="00D560AD">
                                <w:r>
                                  <w:t xml:space="preserve">Model altında oluşturulmuş </w:t>
                                </w:r>
                                <w:proofErr w:type="spellStart"/>
                                <w:r>
                                  <w:t>Firebase</w:t>
                                </w:r>
                                <w:proofErr w:type="spellEnd"/>
                                <w:r>
                                  <w:t xml:space="preserve"> ile bağlanmış olacak </w:t>
                                </w:r>
                                <w:proofErr w:type="spellStart"/>
                                <w:r>
                                  <w:t>user</w:t>
                                </w:r>
                                <w:proofErr w:type="spellEnd"/>
                                <w:r>
                                  <w:t xml:space="preserve"> objesi:</w:t>
                                </w:r>
                              </w:p>
                              <w:p w14:paraId="7A1EF5C5" w14:textId="3C326FD4" w:rsidR="00D560AD" w:rsidRDefault="00D560AD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1A9401" wp14:editId="04124171">
                                      <wp:extent cx="2197100" cy="1386840"/>
                                      <wp:effectExtent l="0" t="0" r="0" b="3810"/>
                                      <wp:docPr id="27" name="Resim 27" descr="metin içeren bir resim&#10;&#10;Açıklama otomatik olarak oluşturuldu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7" name="Resim 27" descr="metin içeren bir resim&#10;&#10;Açıklama otomatik olarak oluşturuldu"/>
                                              <pic:cNvPicPr/>
                                            </pic:nvPicPr>
                                            <pic:blipFill>
                                              <a:blip r:embed="rId15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197100" cy="13868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5BBD5CC" w14:textId="0F64F293" w:rsidR="00D560AD" w:rsidRDefault="00D560AD"/>
                              <w:p w14:paraId="2EBAA062" w14:textId="77777777" w:rsidR="00D560AD" w:rsidRDefault="00D560A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A577F8B" id="Metin Kutusu 25" o:spid="_x0000_s1027" type="#_x0000_t202" style="position:absolute;margin-left:141.25pt;margin-top:5.15pt;width:187.95pt;height:173.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" fillcolor="white [3201]" strokeweight=".5pt">
                    <v:textbox>
                      <w:txbxContent>
                        <w:p w14:paraId="75F8F73F" w14:textId="3EFCD24F" w:rsidR="00D560AD" w:rsidRDefault="00D560AD">
                          <w:r>
                            <w:t xml:space="preserve">Model altında oluşturulmuş </w:t>
                          </w:r>
                          <w:proofErr w:type="spellStart"/>
                          <w:r>
                            <w:t>Firebase</w:t>
                          </w:r>
                          <w:proofErr w:type="spellEnd"/>
                          <w:r>
                            <w:t xml:space="preserve"> ile bağlanmış olacak </w:t>
                          </w:r>
                          <w:proofErr w:type="spellStart"/>
                          <w:r>
                            <w:t>user</w:t>
                          </w:r>
                          <w:proofErr w:type="spellEnd"/>
                          <w:r>
                            <w:t xml:space="preserve"> objesi:</w:t>
                          </w:r>
                        </w:p>
                        <w:p w14:paraId="7A1EF5C5" w14:textId="3C326FD4" w:rsidR="00D560AD" w:rsidRDefault="00D560AD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41A9401" wp14:editId="04124171">
                                <wp:extent cx="2197100" cy="1386840"/>
                                <wp:effectExtent l="0" t="0" r="0" b="3810"/>
                                <wp:docPr id="27" name="Resim 27" descr="metin içeren bir resim&#10;&#10;Açıklama otomatik olarak oluşturuldu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Resim 27" descr="metin içeren bir resim&#10;&#10;Açıklama otomatik olarak oluşturuldu"/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97100" cy="13868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5BBD5CC" w14:textId="0F64F293" w:rsidR="00D560AD" w:rsidRDefault="00D560AD"/>
                        <w:p w14:paraId="2EBAA062" w14:textId="77777777" w:rsidR="00D560AD" w:rsidRDefault="00D560AD"/>
                      </w:txbxContent>
                    </v:textbox>
                  </v:shape>
                </w:pict>
              </mc:Fallback>
            </mc:AlternateContent>
          </w:r>
          <w:r w:rsidR="001A5A4A">
            <w:rPr>
              <w:noProof/>
              <w:color w:val="000000" w:themeColor="text1"/>
              <w:sz w:val="28"/>
              <w:szCs w:val="28"/>
            </w:rPr>
            <w:drawing>
              <wp:inline distT="0" distB="0" distL="0" distR="0" wp14:anchorId="57972F84" wp14:editId="4C01B562">
                <wp:extent cx="1575091" cy="3332136"/>
                <wp:effectExtent l="0" t="0" r="6350" b="1905"/>
                <wp:docPr id="24" name="Resim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6304" cy="33770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color w:val="000000" w:themeColor="text1"/>
              <w:sz w:val="28"/>
              <w:szCs w:val="28"/>
            </w:rPr>
            <w:t xml:space="preserve">                                                        </w:t>
          </w:r>
          <w:r>
            <w:rPr>
              <w:noProof/>
              <w:color w:val="000000" w:themeColor="text1"/>
              <w:sz w:val="28"/>
              <w:szCs w:val="28"/>
            </w:rPr>
            <w:drawing>
              <wp:inline distT="0" distB="0" distL="0" distR="0" wp14:anchorId="47500697" wp14:editId="753D6D03">
                <wp:extent cx="1559003" cy="3292505"/>
                <wp:effectExtent l="0" t="0" r="3175" b="3175"/>
                <wp:docPr id="26" name="Resim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71520" cy="33189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FB6E362" w14:textId="27885558" w:rsidR="00EE3782" w:rsidRPr="001257EA" w:rsidRDefault="006169EF" w:rsidP="00EE0682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lastRenderedPageBreak/>
            <w:t xml:space="preserve">    </w:t>
          </w:r>
          <w:r w:rsidR="00D560AD"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Giriş ya da Kayıt işlemi sonrası uygulama Main Activity başlar. Main Activity içinde </w:t>
          </w:r>
          <w:proofErr w:type="spellStart"/>
          <w:r w:rsidR="00D560AD"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user’ların</w:t>
          </w:r>
          <w:proofErr w:type="spellEnd"/>
          <w:r w:rsidR="00D560AD"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takip ettiği kullanıcıların postlarını görebiliriz.</w:t>
          </w:r>
        </w:p>
        <w:p w14:paraId="29C70CDD" w14:textId="531E233D" w:rsidR="00D560AD" w:rsidRDefault="00D560AD" w:rsidP="00EE0682">
          <w:pPr>
            <w:rPr>
              <w:color w:val="000000" w:themeColor="text1"/>
              <w:sz w:val="28"/>
              <w:szCs w:val="28"/>
            </w:rPr>
          </w:pPr>
          <w:r>
            <w:rPr>
              <w:noProof/>
              <w:color w:val="000000" w:themeColor="text1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63ABF30" wp14:editId="017BAD17">
                    <wp:simplePos x="0" y="0"/>
                    <wp:positionH relativeFrom="column">
                      <wp:posOffset>1832675</wp:posOffset>
                    </wp:positionH>
                    <wp:positionV relativeFrom="paragraph">
                      <wp:posOffset>98941</wp:posOffset>
                    </wp:positionV>
                    <wp:extent cx="4494508" cy="3494867"/>
                    <wp:effectExtent l="0" t="0" r="20955" b="10795"/>
                    <wp:wrapNone/>
                    <wp:docPr id="29" name="Metin Kutusu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94508" cy="349486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1F5EB00" w14:textId="399F27F6" w:rsidR="00D560AD" w:rsidRDefault="001257EA">
                                <w:r>
                                  <w:t xml:space="preserve">    </w:t>
                                </w:r>
                                <w:r w:rsidR="00D560AD">
                                  <w:t xml:space="preserve">Kullanıcılar anasayfalarındaki postlara beğeni veya yorum atabilir. Bu postu kendi profilleri altında kaydederek istedikleri zaman ona ulaşabilirler. </w:t>
                                </w:r>
                                <w:r w:rsidR="006169EF">
                                  <w:t xml:space="preserve">Alt kısımda bulunan </w:t>
                                </w:r>
                                <w:proofErr w:type="spellStart"/>
                                <w:r w:rsidR="006169EF">
                                  <w:t>navbar</w:t>
                                </w:r>
                                <w:proofErr w:type="spellEnd"/>
                                <w:r w:rsidR="006169EF">
                                  <w:t xml:space="preserve"> için </w:t>
                                </w:r>
                                <w:proofErr w:type="spellStart"/>
                                <w:r w:rsidR="006169EF">
                                  <w:t>click</w:t>
                                </w:r>
                                <w:proofErr w:type="spellEnd"/>
                                <w:r w:rsidR="006169EF">
                                  <w:t xml:space="preserve"> olunduğunda </w:t>
                                </w:r>
                                <w:r w:rsidR="00680325">
                                  <w:t>çalışmasını</w:t>
                                </w:r>
                                <w:r w:rsidR="006169EF">
                                  <w:t xml:space="preserve"> istenen </w:t>
                                </w:r>
                                <w:proofErr w:type="spellStart"/>
                                <w:r w:rsidR="006169EF">
                                  <w:t>menu</w:t>
                                </w:r>
                                <w:proofErr w:type="spellEnd"/>
                                <w:r w:rsidR="006169EF">
                                  <w:t xml:space="preserve"> </w:t>
                                </w:r>
                                <w:proofErr w:type="spellStart"/>
                                <w:r w:rsidR="006169EF">
                                  <w:t>item</w:t>
                                </w:r>
                                <w:proofErr w:type="spellEnd"/>
                                <w:r w:rsidR="006169EF">
                                  <w:t xml:space="preserve"> fonksiyonlarını atadığımız fonksiyonu görebilirsiniz.</w:t>
                                </w:r>
                              </w:p>
                              <w:p w14:paraId="61674852" w14:textId="70295A3D" w:rsidR="006169EF" w:rsidRDefault="006169EF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D77D90E" wp14:editId="7620FA9C">
                                      <wp:extent cx="4304665" cy="2694940"/>
                                      <wp:effectExtent l="0" t="0" r="635" b="0"/>
                                      <wp:docPr id="30" name="Resim 30" descr="metin içeren bir resim&#10;&#10;Açıklama otomatik olarak oluşturuldu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0" name="Resim 30" descr="metin içeren bir resim&#10;&#10;Açıklama otomatik olarak oluşturuldu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304665" cy="26949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7F3249A" w14:textId="77777777" w:rsidR="00D560AD" w:rsidRDefault="00D560A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3ABF30" id="Metin Kutusu 29" o:spid="_x0000_s1028" type="#_x0000_t202" style="position:absolute;margin-left:144.3pt;margin-top:7.8pt;width:353.9pt;height:275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" fillcolor="white [3201]" strokeweight=".5pt">
                    <v:textbox>
                      <w:txbxContent>
                        <w:p w14:paraId="71F5EB00" w14:textId="399F27F6" w:rsidR="00D560AD" w:rsidRDefault="001257EA">
                          <w:r>
                            <w:t xml:space="preserve">    </w:t>
                          </w:r>
                          <w:r w:rsidR="00D560AD">
                            <w:t xml:space="preserve">Kullanıcılar anasayfalarındaki postlara beğeni veya yorum atabilir. Bu postu kendi profilleri altında kaydederek istedikleri zaman ona ulaşabilirler. </w:t>
                          </w:r>
                          <w:r w:rsidR="006169EF">
                            <w:t xml:space="preserve">Alt kısımda bulunan </w:t>
                          </w:r>
                          <w:proofErr w:type="spellStart"/>
                          <w:r w:rsidR="006169EF">
                            <w:t>navbar</w:t>
                          </w:r>
                          <w:proofErr w:type="spellEnd"/>
                          <w:r w:rsidR="006169EF">
                            <w:t xml:space="preserve"> için </w:t>
                          </w:r>
                          <w:proofErr w:type="spellStart"/>
                          <w:r w:rsidR="006169EF">
                            <w:t>click</w:t>
                          </w:r>
                          <w:proofErr w:type="spellEnd"/>
                          <w:r w:rsidR="006169EF">
                            <w:t xml:space="preserve"> olunduğunda </w:t>
                          </w:r>
                          <w:r w:rsidR="00680325">
                            <w:t>çalışmasını</w:t>
                          </w:r>
                          <w:r w:rsidR="006169EF">
                            <w:t xml:space="preserve"> istenen </w:t>
                          </w:r>
                          <w:proofErr w:type="spellStart"/>
                          <w:r w:rsidR="006169EF">
                            <w:t>menu</w:t>
                          </w:r>
                          <w:proofErr w:type="spellEnd"/>
                          <w:r w:rsidR="006169EF">
                            <w:t xml:space="preserve"> </w:t>
                          </w:r>
                          <w:proofErr w:type="spellStart"/>
                          <w:r w:rsidR="006169EF">
                            <w:t>item</w:t>
                          </w:r>
                          <w:proofErr w:type="spellEnd"/>
                          <w:r w:rsidR="006169EF">
                            <w:t xml:space="preserve"> fonksiyonlarını atadığımız fonksiyonu görebilirsiniz.</w:t>
                          </w:r>
                        </w:p>
                        <w:p w14:paraId="61674852" w14:textId="70295A3D" w:rsidR="006169EF" w:rsidRDefault="006169EF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D77D90E" wp14:editId="7620FA9C">
                                <wp:extent cx="4304665" cy="2694940"/>
                                <wp:effectExtent l="0" t="0" r="635" b="0"/>
                                <wp:docPr id="30" name="Resim 30" descr="metin içeren bir resim&#10;&#10;Açıklama otomatik olarak oluşturuldu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Resim 30" descr="metin içeren bir resim&#10;&#10;Açıklama otomatik olarak oluşturuldu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304665" cy="26949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7F3249A" w14:textId="77777777" w:rsidR="00D560AD" w:rsidRDefault="00D560AD"/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color w:val="000000" w:themeColor="text1"/>
              <w:sz w:val="28"/>
              <w:szCs w:val="28"/>
            </w:rPr>
            <w:drawing>
              <wp:inline distT="0" distB="0" distL="0" distR="0" wp14:anchorId="6C09F3E0" wp14:editId="10F6E253">
                <wp:extent cx="1697031" cy="3448373"/>
                <wp:effectExtent l="0" t="0" r="0" b="0"/>
                <wp:docPr id="28" name="Resim 28" descr="metin, ekran, iç mekan, elektronik eşyalar içeren bir resim&#10;&#10;Açıklama otomatik olarak oluşturuld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Resim 28" descr="metin, ekran, iç mekan, elektronik eşyalar içeren bir resim&#10;&#10;Açıklama otomatik olarak oluşturuldu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2634" cy="3459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DFCCCC1" w14:textId="1A0B67BD" w:rsidR="00EE3782" w:rsidRPr="001257EA" w:rsidRDefault="006169EF" w:rsidP="00EE0682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t xml:space="preserve">     </w:t>
          </w:r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Kullanıcıların birbirileri ile etkileşimleri bildirim yoluyla uygulamada gösterdik. Aşağıda kullanıcıya yapılan </w:t>
          </w:r>
          <w:proofErr w:type="spellStart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following</w:t>
          </w:r>
          <w:proofErr w:type="spellEnd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bildirimini ve post yorum bildirimini görebilirsiniz.</w:t>
          </w:r>
        </w:p>
        <w:p w14:paraId="40B24259" w14:textId="42978597" w:rsidR="006169EF" w:rsidRDefault="00FF1A31" w:rsidP="00EE0682">
          <w:pPr>
            <w:rPr>
              <w:color w:val="000000" w:themeColor="text1"/>
              <w:sz w:val="28"/>
              <w:szCs w:val="28"/>
            </w:rPr>
          </w:pPr>
          <w:r>
            <w:rPr>
              <w:noProof/>
              <w:color w:val="000000" w:themeColor="text1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EF57053" wp14:editId="4A1C38BE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6307</wp:posOffset>
                    </wp:positionV>
                    <wp:extent cx="4300220" cy="3541266"/>
                    <wp:effectExtent l="0" t="0" r="24130" b="21590"/>
                    <wp:wrapNone/>
                    <wp:docPr id="33" name="Metin Kutusu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00220" cy="354126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3C3C8B6" w14:textId="5A200FF5" w:rsidR="006169EF" w:rsidRDefault="006169EF">
                                <w:pPr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B1102CC" w14:textId="77777777" w:rsidR="006169EF" w:rsidRDefault="006169EF">
                                <w:pPr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8395203" w14:textId="04A278EA" w:rsidR="006169EF" w:rsidRPr="001257EA" w:rsidRDefault="006169EF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 w:rsidRPr="001257EA">
                                  <w:rPr>
                                    <w:color w:val="000000" w:themeColor="text1"/>
                                  </w:rPr>
                                  <w:t xml:space="preserve">Bildirimleri listeye atayıp </w:t>
                                </w:r>
                                <w:proofErr w:type="spellStart"/>
                                <w:r w:rsidRPr="001257EA">
                                  <w:rPr>
                                    <w:color w:val="000000" w:themeColor="text1"/>
                                  </w:rPr>
                                  <w:t>NotificationFragment</w:t>
                                </w:r>
                                <w:proofErr w:type="spellEnd"/>
                                <w:r w:rsidRPr="001257EA">
                                  <w:rPr>
                                    <w:color w:val="000000" w:themeColor="text1"/>
                                  </w:rPr>
                                  <w:t xml:space="preserve"> ile getiren bildirim okuma işlemi aşağıdaki gibidir.</w:t>
                                </w:r>
                              </w:p>
                              <w:p w14:paraId="680562DA" w14:textId="1DC8B2D6" w:rsidR="006169EF" w:rsidRDefault="006169EF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E7FE94C" wp14:editId="4A091965">
                                      <wp:extent cx="4110990" cy="1193369"/>
                                      <wp:effectExtent l="0" t="0" r="3810" b="6985"/>
                                      <wp:docPr id="34" name="Resim 34" descr="metin içeren bir resim&#10;&#10;Açıklama otomatik olarak oluşturuldu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4" name="Resim 34" descr="metin içeren bir resim&#10;&#10;Açıklama otomatik olarak oluşturuldu"/>
                                              <pic:cNvPicPr/>
                                            </pic:nvPicPr>
                                            <pic:blipFill>
                                              <a:blip r:embed="rId2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122253" cy="11966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58C47B8" w14:textId="77777777" w:rsidR="006169EF" w:rsidRDefault="006169E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F57053" id="Metin Kutusu 33" o:spid="_x0000_s1029" type="#_x0000_t202" style="position:absolute;margin-left:0;margin-top:.5pt;width:338.6pt;height:278.8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" fillcolor="white [3201]" strokeweight=".5pt">
                    <v:textbox>
                      <w:txbxContent>
                        <w:p w14:paraId="33C3C8B6" w14:textId="5A200FF5" w:rsidR="006169EF" w:rsidRDefault="006169EF">
                          <w:pPr>
                            <w:rPr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  <w:p w14:paraId="1B1102CC" w14:textId="77777777" w:rsidR="006169EF" w:rsidRDefault="006169EF">
                          <w:pPr>
                            <w:rPr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  <w:p w14:paraId="08395203" w14:textId="04A278EA" w:rsidR="006169EF" w:rsidRPr="001257EA" w:rsidRDefault="006169EF">
                          <w:pPr>
                            <w:rPr>
                              <w:color w:val="000000" w:themeColor="text1"/>
                            </w:rPr>
                          </w:pPr>
                          <w:r w:rsidRPr="001257EA">
                            <w:rPr>
                              <w:color w:val="000000" w:themeColor="text1"/>
                            </w:rPr>
                            <w:t xml:space="preserve">Bildirimleri listeye atayıp </w:t>
                          </w:r>
                          <w:proofErr w:type="spellStart"/>
                          <w:r w:rsidRPr="001257EA">
                            <w:rPr>
                              <w:color w:val="000000" w:themeColor="text1"/>
                            </w:rPr>
                            <w:t>NotificationFragment</w:t>
                          </w:r>
                          <w:proofErr w:type="spellEnd"/>
                          <w:r w:rsidRPr="001257EA">
                            <w:rPr>
                              <w:color w:val="000000" w:themeColor="text1"/>
                            </w:rPr>
                            <w:t xml:space="preserve"> ile getiren bildirim okuma işlemi aşağıdaki gibidir.</w:t>
                          </w:r>
                        </w:p>
                        <w:p w14:paraId="680562DA" w14:textId="1DC8B2D6" w:rsidR="006169EF" w:rsidRDefault="006169EF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7FE94C" wp14:editId="4A091965">
                                <wp:extent cx="4110990" cy="1193369"/>
                                <wp:effectExtent l="0" t="0" r="3810" b="6985"/>
                                <wp:docPr id="34" name="Resim 34" descr="metin içeren bir resim&#10;&#10;Açıklama otomatik olarak oluşturuldu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4" name="Resim 34" descr="metin içeren bir resim&#10;&#10;Açıklama otomatik olarak oluşturuldu"/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122253" cy="11966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58C47B8" w14:textId="77777777" w:rsidR="006169EF" w:rsidRDefault="006169EF"/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6169EF">
            <w:rPr>
              <w:color w:val="000000" w:themeColor="text1"/>
              <w:sz w:val="28"/>
              <w:szCs w:val="28"/>
            </w:rPr>
            <w:t xml:space="preserve">                                                                                          </w:t>
          </w:r>
          <w:r w:rsidR="006169EF">
            <w:rPr>
              <w:noProof/>
              <w:color w:val="000000" w:themeColor="text1"/>
              <w:sz w:val="28"/>
              <w:szCs w:val="28"/>
            </w:rPr>
            <w:drawing>
              <wp:inline distT="0" distB="0" distL="0" distR="0" wp14:anchorId="76F1D5C2" wp14:editId="2CFCC885">
                <wp:extent cx="1703516" cy="3502617"/>
                <wp:effectExtent l="0" t="0" r="0" b="3175"/>
                <wp:docPr id="32" name="Resim 32" descr="metin içeren bir resim&#10;&#10;Açıklama otomatik olarak oluşturuld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Resim 32" descr="metin içeren bir resim&#10;&#10;Açıklama otomatik olarak oluşturuldu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20061" cy="3536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0531C5D" w14:textId="56C58710" w:rsidR="006169EF" w:rsidRPr="001257EA" w:rsidRDefault="006169EF" w:rsidP="00EE0682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lastRenderedPageBreak/>
            <w:t xml:space="preserve">Kullanıcı </w:t>
          </w:r>
          <w:r w:rsidR="00BE2F38"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etk</w:t>
          </w:r>
          <w:r w:rsidR="00BE2F3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ileşi</w:t>
          </w:r>
          <w:r w:rsidR="00BE2F38"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m</w:t>
          </w:r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kısmı;      </w:t>
          </w:r>
        </w:p>
        <w:p w14:paraId="52047C7D" w14:textId="15F604C4" w:rsidR="000846BA" w:rsidRDefault="000846BA" w:rsidP="000846BA">
          <w:pPr>
            <w:rPr>
              <w:color w:val="000000" w:themeColor="text1"/>
              <w:sz w:val="28"/>
              <w:szCs w:val="28"/>
            </w:rPr>
          </w:pPr>
          <w:r>
            <w:rPr>
              <w:noProof/>
              <w:color w:val="000000" w:themeColor="text1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D02D9D6" wp14:editId="59AD22DF">
                    <wp:simplePos x="0" y="0"/>
                    <wp:positionH relativeFrom="column">
                      <wp:posOffset>1917915</wp:posOffset>
                    </wp:positionH>
                    <wp:positionV relativeFrom="paragraph">
                      <wp:posOffset>189704</wp:posOffset>
                    </wp:positionV>
                    <wp:extent cx="4455548" cy="1867545"/>
                    <wp:effectExtent l="0" t="0" r="21590" b="18415"/>
                    <wp:wrapNone/>
                    <wp:docPr id="37" name="Metin Kutusu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55548" cy="18675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C200D6A" w14:textId="77777777" w:rsidR="000846BA" w:rsidRDefault="000846BA" w:rsidP="000846BA">
                                <w:r>
                                  <w:t xml:space="preserve">Verilen etkileşimi </w:t>
                                </w:r>
                                <w:proofErr w:type="spellStart"/>
                                <w:r>
                                  <w:t>user</w:t>
                                </w:r>
                                <w:proofErr w:type="spellEnd"/>
                                <w:r>
                                  <w:t xml:space="preserve"> id parametresi alarak ekleyen </w:t>
                                </w:r>
                                <w:proofErr w:type="spellStart"/>
                                <w:r>
                                  <w:t>UserAdapter</w:t>
                                </w:r>
                                <w:proofErr w:type="spellEnd"/>
                                <w:r>
                                  <w:t xml:space="preserve"> içindeki fonksiyon işlemi de aşağıdaki gibidir.</w:t>
                                </w:r>
                              </w:p>
                              <w:p w14:paraId="24AF8070" w14:textId="77777777" w:rsidR="000846BA" w:rsidRDefault="000846BA" w:rsidP="000846BA">
                                <w:r w:rsidRPr="00EE0682"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38597C71" wp14:editId="5C07D663">
                                      <wp:extent cx="4110990" cy="1153846"/>
                                      <wp:effectExtent l="0" t="0" r="3810" b="8255"/>
                                      <wp:docPr id="35" name="Resim 35" descr="metin içeren bir resim&#10;&#10;Açıklama otomatik olarak oluşturuldu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Resim 1" descr="metin içeren bir resim&#10;&#10;Açıklama otomatik olarak oluşturuldu"/>
                                              <pic:cNvPicPr/>
                                            </pic:nvPicPr>
                                            <pic:blipFill>
                                              <a:blip r:embed="rId2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110990" cy="11538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BDF15EF" w14:textId="77777777" w:rsidR="000846BA" w:rsidRDefault="000846BA" w:rsidP="000846BA"/>
                              <w:p w14:paraId="0FA51056" w14:textId="77777777" w:rsidR="000846BA" w:rsidRDefault="000846B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02D9D6" id="Metin Kutusu 37" o:spid="_x0000_s1030" type="#_x0000_t202" style="position:absolute;margin-left:151pt;margin-top:14.95pt;width:350.85pt;height:147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" fillcolor="white [3201]" strokeweight=".5pt">
                    <v:textbox>
                      <w:txbxContent>
                        <w:p w14:paraId="6C200D6A" w14:textId="77777777" w:rsidR="000846BA" w:rsidRDefault="000846BA" w:rsidP="000846BA">
                          <w:r>
                            <w:t xml:space="preserve">Verilen etkileşimi </w:t>
                          </w:r>
                          <w:proofErr w:type="spellStart"/>
                          <w:r>
                            <w:t>user</w:t>
                          </w:r>
                          <w:proofErr w:type="spellEnd"/>
                          <w:r>
                            <w:t xml:space="preserve"> id parametresi alarak ekleyen </w:t>
                          </w:r>
                          <w:proofErr w:type="spellStart"/>
                          <w:r>
                            <w:t>UserAdapter</w:t>
                          </w:r>
                          <w:proofErr w:type="spellEnd"/>
                          <w:r>
                            <w:t xml:space="preserve"> içindeki fonksiyon işlemi de aşağıdaki gibidir.</w:t>
                          </w:r>
                        </w:p>
                        <w:p w14:paraId="24AF8070" w14:textId="77777777" w:rsidR="000846BA" w:rsidRDefault="000846BA" w:rsidP="000846BA">
                          <w:r w:rsidRPr="00EE0682">
                            <w:rPr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  <w:drawing>
                              <wp:inline distT="0" distB="0" distL="0" distR="0" wp14:anchorId="38597C71" wp14:editId="5C07D663">
                                <wp:extent cx="4110990" cy="1153846"/>
                                <wp:effectExtent l="0" t="0" r="3810" b="8255"/>
                                <wp:docPr id="35" name="Resim 35" descr="metin içeren bir resim&#10;&#10;Açıklama otomatik olarak oluşturuldu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Resim 1" descr="metin içeren bir resim&#10;&#10;Açıklama otomatik olarak oluşturuldu"/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110990" cy="11538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BDF15EF" w14:textId="77777777" w:rsidR="000846BA" w:rsidRDefault="000846BA" w:rsidP="000846BA"/>
                        <w:p w14:paraId="0FA51056" w14:textId="77777777" w:rsidR="000846BA" w:rsidRDefault="000846BA"/>
                      </w:txbxContent>
                    </v:textbox>
                  </v:shape>
                </w:pict>
              </mc:Fallback>
            </mc:AlternateContent>
          </w:r>
          <w:r w:rsidR="006169EF">
            <w:rPr>
              <w:noProof/>
              <w:color w:val="000000" w:themeColor="text1"/>
              <w:sz w:val="28"/>
              <w:szCs w:val="28"/>
            </w:rPr>
            <w:drawing>
              <wp:inline distT="0" distB="0" distL="0" distR="0" wp14:anchorId="2C90D320" wp14:editId="6D324D09">
                <wp:extent cx="1619572" cy="3279468"/>
                <wp:effectExtent l="0" t="0" r="0" b="0"/>
                <wp:docPr id="36" name="Resim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4587" cy="3309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6169EF">
            <w:rPr>
              <w:color w:val="000000" w:themeColor="text1"/>
              <w:sz w:val="28"/>
              <w:szCs w:val="28"/>
            </w:rPr>
            <w:t xml:space="preserve">  </w:t>
          </w:r>
          <w:r>
            <w:rPr>
              <w:color w:val="000000" w:themeColor="text1"/>
              <w:sz w:val="28"/>
              <w:szCs w:val="28"/>
            </w:rPr>
            <w:t xml:space="preserve">             </w:t>
          </w:r>
        </w:p>
        <w:p w14:paraId="1A218748" w14:textId="786FD037" w:rsidR="001257EA" w:rsidRDefault="001257EA" w:rsidP="000846BA">
          <w:pPr>
            <w:rPr>
              <w:color w:val="000000" w:themeColor="text1"/>
              <w:sz w:val="28"/>
              <w:szCs w:val="28"/>
            </w:rPr>
          </w:pPr>
          <w:r>
            <w:rPr>
              <w:noProof/>
              <w:color w:val="000000" w:themeColor="text1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45440" behindDoc="0" locked="0" layoutInCell="1" allowOverlap="1" wp14:anchorId="6BA19C18" wp14:editId="6BA0B63F">
                    <wp:simplePos x="0" y="0"/>
                    <wp:positionH relativeFrom="column">
                      <wp:posOffset>4069</wp:posOffset>
                    </wp:positionH>
                    <wp:positionV relativeFrom="paragraph">
                      <wp:posOffset>5382</wp:posOffset>
                    </wp:positionV>
                    <wp:extent cx="4672739" cy="4941883"/>
                    <wp:effectExtent l="0" t="0" r="13970" b="11430"/>
                    <wp:wrapNone/>
                    <wp:docPr id="40" name="Metin Kutusu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72739" cy="494188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493B754" w14:textId="77777777" w:rsidR="001257EA" w:rsidRDefault="001257EA" w:rsidP="001257EA">
                                <w:r>
                                  <w:t xml:space="preserve">Kullanıcı profili için </w:t>
                                </w:r>
                                <w:proofErr w:type="spellStart"/>
                                <w:r>
                                  <w:t>ProfilFragment</w:t>
                                </w:r>
                                <w:proofErr w:type="spellEnd"/>
                                <w:r>
                                  <w:t xml:space="preserve"> çalışacaktır. Burası kullanıcının önceden paylaştığı postları, takip – takipçi bilgisini, başka gönderileri kaydettiğinde bunların yer alacağı kaydedilenler bilgisi burada tutulacaktır. Buradaki kaydedilenler kısmını getiren işlem aşağıdakidir.</w:t>
                                </w:r>
                              </w:p>
                              <w:p w14:paraId="61ECFA57" w14:textId="77777777" w:rsidR="001257EA" w:rsidRDefault="001257EA" w:rsidP="001257EA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92FED3" wp14:editId="3746A2FE">
                                      <wp:extent cx="4483100" cy="2185261"/>
                                      <wp:effectExtent l="0" t="0" r="0" b="5715"/>
                                      <wp:docPr id="1" name="Resim 1" descr="metin içeren bir resim&#10;&#10;Açıklama otomatik olarak oluşturuldu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Resim 1" descr="metin içeren bir resim&#10;&#10;Açıklama otomatik olarak oluşturuldu"/>
                                              <pic:cNvPicPr/>
                                            </pic:nvPicPr>
                                            <pic:blipFill>
                                              <a:blip r:embed="rId24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489624" cy="21884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B4CB9F0" w14:textId="77777777" w:rsidR="001257EA" w:rsidRDefault="001257EA" w:rsidP="001257EA">
                                <w:r>
                                  <w:t xml:space="preserve"> Takipçiler kısmını da aşağıdaki işlem gerçekleştirir.</w:t>
                                </w:r>
                              </w:p>
                              <w:p w14:paraId="29862054" w14:textId="77777777" w:rsidR="001257EA" w:rsidRDefault="001257EA" w:rsidP="001257EA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E7C8E9" wp14:editId="761355ED">
                                      <wp:extent cx="3719593" cy="1279203"/>
                                      <wp:effectExtent l="0" t="0" r="0" b="0"/>
                                      <wp:docPr id="41" name="Resim 41" descr="metin içeren bir resim&#10;&#10;Açıklama otomatik olarak oluşturuldu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1" name="Resim 41" descr="metin içeren bir resim&#10;&#10;Açıklama otomatik olarak oluşturuldu"/>
                                              <pic:cNvPicPr/>
                                            </pic:nvPicPr>
                                            <pic:blipFill>
                                              <a:blip r:embed="rId25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43128" cy="128729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2A2A605" w14:textId="7D01D365" w:rsidR="001257EA" w:rsidRDefault="001257E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A19C18" id="Metin Kutusu 40" o:spid="_x0000_s1031" type="#_x0000_t202" style="position:absolute;margin-left:.3pt;margin-top:.4pt;width:367.95pt;height:389.1pt;z-index:25164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" fillcolor="white [3201]" strokeweight=".5pt">
                    <v:textbox>
                      <w:txbxContent>
                        <w:p w14:paraId="7493B754" w14:textId="77777777" w:rsidR="001257EA" w:rsidRDefault="001257EA" w:rsidP="001257EA">
                          <w:r>
                            <w:t xml:space="preserve">Kullanıcı profili için </w:t>
                          </w:r>
                          <w:proofErr w:type="spellStart"/>
                          <w:r>
                            <w:t>ProfilFragment</w:t>
                          </w:r>
                          <w:proofErr w:type="spellEnd"/>
                          <w:r>
                            <w:t xml:space="preserve"> çalışacaktır. Burası kullanıcının önceden paylaştığı postları, takip – takipçi bilgisini, başka gönderileri kaydettiğinde bunların yer alacağı kaydedilenler bilgisi burada tutulacaktır. Buradaki kaydedilenler kısmını getiren işlem aşağıdakidir.</w:t>
                          </w:r>
                        </w:p>
                        <w:p w14:paraId="61ECFA57" w14:textId="77777777" w:rsidR="001257EA" w:rsidRDefault="001257EA" w:rsidP="001257EA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992FED3" wp14:editId="3746A2FE">
                                <wp:extent cx="4483100" cy="2185261"/>
                                <wp:effectExtent l="0" t="0" r="0" b="5715"/>
                                <wp:docPr id="1" name="Resim 1" descr="metin içeren bir resim&#10;&#10;Açıklama otomatik olarak oluşturuldu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Resim 1" descr="metin içeren bir resim&#10;&#10;Açıklama otomatik olarak oluşturuldu"/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489624" cy="218844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B4CB9F0" w14:textId="77777777" w:rsidR="001257EA" w:rsidRDefault="001257EA" w:rsidP="001257EA">
                          <w:r>
                            <w:t xml:space="preserve"> Takipçiler kısmını da aşağıdaki işlem gerçekleştirir.</w:t>
                          </w:r>
                        </w:p>
                        <w:p w14:paraId="29862054" w14:textId="77777777" w:rsidR="001257EA" w:rsidRDefault="001257EA" w:rsidP="001257EA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BE7C8E9" wp14:editId="761355ED">
                                <wp:extent cx="3719593" cy="1279203"/>
                                <wp:effectExtent l="0" t="0" r="0" b="0"/>
                                <wp:docPr id="41" name="Resim 41" descr="metin içeren bir resim&#10;&#10;Açıklama otomatik olarak oluşturuldu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1" name="Resim 41" descr="metin içeren bir resim&#10;&#10;Açıklama otomatik olarak oluşturuldu"/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43128" cy="128729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2A2A605" w14:textId="7D01D365" w:rsidR="001257EA" w:rsidRDefault="001257EA"/>
                      </w:txbxContent>
                    </v:textbox>
                  </v:shape>
                </w:pict>
              </mc:Fallback>
            </mc:AlternateContent>
          </w:r>
        </w:p>
        <w:p w14:paraId="24A9FFB5" w14:textId="1D4B9F1D" w:rsidR="001257EA" w:rsidRDefault="001257EA" w:rsidP="000846BA">
          <w:pPr>
            <w:rPr>
              <w:color w:val="000000" w:themeColor="text1"/>
              <w:sz w:val="28"/>
              <w:szCs w:val="28"/>
            </w:rPr>
          </w:pPr>
        </w:p>
        <w:p w14:paraId="4E28763C" w14:textId="77777777" w:rsidR="001257EA" w:rsidRDefault="001257EA" w:rsidP="000846BA">
          <w:pPr>
            <w:rPr>
              <w:color w:val="000000" w:themeColor="text1"/>
              <w:sz w:val="28"/>
              <w:szCs w:val="28"/>
            </w:rPr>
          </w:pPr>
        </w:p>
        <w:p w14:paraId="31B5856F" w14:textId="608C10DD" w:rsidR="000846BA" w:rsidRDefault="000846BA" w:rsidP="000846BA">
          <w:pPr>
            <w:rPr>
              <w:color w:val="000000" w:themeColor="text1"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t xml:space="preserve">                                                                                                 </w:t>
          </w:r>
          <w:r>
            <w:rPr>
              <w:noProof/>
              <w:color w:val="000000" w:themeColor="text1"/>
              <w:sz w:val="28"/>
              <w:szCs w:val="28"/>
            </w:rPr>
            <w:drawing>
              <wp:inline distT="0" distB="0" distL="0" distR="0" wp14:anchorId="3801B24D" wp14:editId="2E3594CF">
                <wp:extent cx="1516789" cy="3190971"/>
                <wp:effectExtent l="0" t="0" r="7620" b="0"/>
                <wp:docPr id="39" name="Resim 39" descr="metin, ekran, ekran görüntüsü içeren bir resim&#10;&#10;Açıklama otomatik olarak oluşturuld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Resim 39" descr="metin, ekran, ekran görüntüsü içeren bir resim&#10;&#10;Açıklama otomatik olarak oluşturuldu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1596" cy="32221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color w:val="000000" w:themeColor="text1"/>
              <w:sz w:val="28"/>
              <w:szCs w:val="28"/>
            </w:rPr>
            <w:t xml:space="preserve">                  </w:t>
          </w:r>
        </w:p>
        <w:p w14:paraId="6438D54D" w14:textId="2F00186B" w:rsidR="00EE0682" w:rsidRDefault="000846BA" w:rsidP="000846BA">
          <w:pPr>
            <w:rPr>
              <w:color w:val="000000" w:themeColor="text1"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t xml:space="preserve">                                                </w:t>
          </w:r>
        </w:p>
        <w:p w14:paraId="271ADD3E" w14:textId="6C650AA4" w:rsidR="001257EA" w:rsidRPr="001257EA" w:rsidRDefault="001257EA" w:rsidP="001257EA">
          <w:pPr>
            <w:ind w:left="360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lastRenderedPageBreak/>
            <w:t xml:space="preserve">Eğer profil </w:t>
          </w:r>
          <w:proofErr w:type="spellStart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editlemek</w:t>
          </w:r>
          <w:proofErr w:type="spellEnd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istenirse </w:t>
          </w:r>
          <w:proofErr w:type="spellStart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ProfilEditActivity</w:t>
          </w:r>
          <w:proofErr w:type="spellEnd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çalışaşacak</w:t>
          </w:r>
          <w:proofErr w:type="spellEnd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ve </w:t>
          </w:r>
          <w:proofErr w:type="spellStart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burda</w:t>
          </w:r>
          <w:proofErr w:type="spellEnd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proofErr w:type="spellStart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edit_profil</w:t>
          </w:r>
          <w:proofErr w:type="spellEnd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üzerine </w:t>
          </w:r>
          <w:proofErr w:type="spellStart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click</w:t>
          </w:r>
          <w:proofErr w:type="spellEnd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olunarak </w:t>
          </w:r>
          <w:r w:rsidR="00680325"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aşağıdaki</w:t>
          </w:r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işlem çalışmaya başlayacaktır.</w:t>
          </w:r>
        </w:p>
        <w:p w14:paraId="33311C80" w14:textId="308CDB7C" w:rsidR="001257EA" w:rsidRDefault="001257EA" w:rsidP="000846BA">
          <w:pPr>
            <w:ind w:left="360"/>
            <w:rPr>
              <w:color w:val="000000" w:themeColor="text1"/>
              <w:sz w:val="28"/>
              <w:szCs w:val="28"/>
            </w:rPr>
          </w:pPr>
          <w:r>
            <w:rPr>
              <w:noProof/>
              <w:color w:val="000000" w:themeColor="text1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C2E8666" wp14:editId="46C28C4A">
                    <wp:simplePos x="0" y="0"/>
                    <wp:positionH relativeFrom="column">
                      <wp:posOffset>2134892</wp:posOffset>
                    </wp:positionH>
                    <wp:positionV relativeFrom="paragraph">
                      <wp:posOffset>91192</wp:posOffset>
                    </wp:positionV>
                    <wp:extent cx="4184542" cy="2642461"/>
                    <wp:effectExtent l="0" t="0" r="26035" b="24765"/>
                    <wp:wrapNone/>
                    <wp:docPr id="43" name="Metin Kutusu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84542" cy="264246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1F32537" w14:textId="041C6154" w:rsidR="001257EA" w:rsidRDefault="001257EA">
                                <w:r w:rsidRPr="00EE0682"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4FCE85A4" wp14:editId="7093DC6A">
                                      <wp:extent cx="3994785" cy="2440613"/>
                                      <wp:effectExtent l="0" t="0" r="5715" b="0"/>
                                      <wp:docPr id="19" name="Resim 19" descr="metin içeren bir resim&#10;&#10;Açıklama otomatik olarak oluşturuldu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Resim 19" descr="metin içeren bir resim&#10;&#10;Açıklama otomatik olarak oluşturuldu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94785" cy="24406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2E8666" id="Metin Kutusu 43" o:spid="_x0000_s1032" type="#_x0000_t202" style="position:absolute;left:0;text-align:left;margin-left:168.1pt;margin-top:7.2pt;width:329.5pt;height:208.0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" fillcolor="white [3201]" strokeweight=".5pt">
                    <v:textbox>
                      <w:txbxContent>
                        <w:p w14:paraId="31F32537" w14:textId="041C6154" w:rsidR="001257EA" w:rsidRDefault="001257EA">
                          <w:r w:rsidRPr="00EE0682">
                            <w:rPr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  <w:drawing>
                              <wp:inline distT="0" distB="0" distL="0" distR="0" wp14:anchorId="4FCE85A4" wp14:editId="7093DC6A">
                                <wp:extent cx="3994785" cy="2440613"/>
                                <wp:effectExtent l="0" t="0" r="5715" b="0"/>
                                <wp:docPr id="19" name="Resim 19" descr="metin içeren bir resim&#10;&#10;Açıklama otomatik olarak oluşturuldu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Resim 19" descr="metin içeren bir resim&#10;&#10;Açıklama otomatik olarak oluşturuldu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94785" cy="24406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color w:val="000000" w:themeColor="text1"/>
              <w:sz w:val="28"/>
              <w:szCs w:val="28"/>
            </w:rPr>
            <w:drawing>
              <wp:inline distT="0" distB="0" distL="0" distR="0" wp14:anchorId="2F844EA4" wp14:editId="0BF2D27B">
                <wp:extent cx="1817179" cy="3711844"/>
                <wp:effectExtent l="0" t="0" r="0" b="3175"/>
                <wp:docPr id="42" name="Resim 42" descr="metin içeren bir resim&#10;&#10;Açıklama otomatik olarak oluşturuld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Resim 42" descr="metin içeren bir resim&#10;&#10;Açıklama otomatik olarak oluşturuldu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7859" cy="37336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6CCED67" w14:textId="4C618A60" w:rsidR="001257EA" w:rsidRPr="001257EA" w:rsidRDefault="001257EA" w:rsidP="000846BA">
          <w:pPr>
            <w:ind w:left="360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Kullanıcı istediği hareketleri gerçekleştirdikten sonra oturumunu sonlandırmak ister ise Çıkış butonu ile hesabından çıkış yapabilirdir. Bu çıkış butonu </w:t>
          </w:r>
          <w:proofErr w:type="spellStart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Options</w:t>
          </w:r>
          <w:proofErr w:type="spellEnd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Activity içinde bulunup </w:t>
          </w:r>
          <w:proofErr w:type="spellStart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logout</w:t>
          </w:r>
          <w:proofErr w:type="spellEnd"/>
          <w:r w:rsidRPr="001257E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fonksiyonu ile gerçekleştirilmiş olacak halde yazılmıştır.</w:t>
          </w:r>
        </w:p>
        <w:p w14:paraId="30B7071C" w14:textId="792CC966" w:rsidR="001257EA" w:rsidRDefault="00533902" w:rsidP="000846BA">
          <w:pPr>
            <w:ind w:left="360"/>
            <w:rPr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73AF1E8B" wp14:editId="670EB2BD">
                    <wp:simplePos x="0" y="0"/>
                    <wp:positionH relativeFrom="column">
                      <wp:posOffset>88114</wp:posOffset>
                    </wp:positionH>
                    <wp:positionV relativeFrom="paragraph">
                      <wp:posOffset>119154</wp:posOffset>
                    </wp:positionV>
                    <wp:extent cx="4091552" cy="2960176"/>
                    <wp:effectExtent l="0" t="0" r="23495" b="12065"/>
                    <wp:wrapNone/>
                    <wp:docPr id="46" name="Metin Kutusu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91552" cy="296017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85FAE44" w14:textId="28C17077" w:rsidR="00FF1A31" w:rsidRDefault="00533902">
                                <w:r w:rsidRPr="001257EA">
                                  <w:rPr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20044FC9" wp14:editId="6075A197">
                                      <wp:extent cx="3872681" cy="2828440"/>
                                      <wp:effectExtent l="0" t="0" r="0" b="0"/>
                                      <wp:docPr id="44" name="Resim 44" descr="metin içeren bir resim&#10;&#10;Açıklama otomatik olarak oluşturuldu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4" name="Resim 44" descr="metin içeren bir resim&#10;&#10;Açıklama otomatik olarak oluşturuldu"/>
                                              <pic:cNvPicPr/>
                                            </pic:nvPicPr>
                                            <pic:blipFill>
                                              <a:blip r:embed="rId2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880210" cy="28339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3AF1E8B" id="Metin Kutusu 46" o:spid="_x0000_s1033" type="#_x0000_t202" style="position:absolute;left:0;text-align:left;margin-left:6.95pt;margin-top:9.4pt;width:322.15pt;height:233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" fillcolor="white [3201]" strokeweight=".5pt">
                    <v:textbox>
                      <w:txbxContent>
                        <w:p w14:paraId="085FAE44" w14:textId="28C17077" w:rsidR="00FF1A31" w:rsidRDefault="00533902">
                          <w:r w:rsidRPr="001257EA">
                            <w:rPr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  <w:drawing>
                              <wp:inline distT="0" distB="0" distL="0" distR="0" wp14:anchorId="20044FC9" wp14:editId="6075A197">
                                <wp:extent cx="3872681" cy="2828440"/>
                                <wp:effectExtent l="0" t="0" r="0" b="0"/>
                                <wp:docPr id="44" name="Resim 44" descr="metin içeren bir resim&#10;&#10;Açıklama otomatik olarak oluşturuldu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4" name="Resim 44" descr="metin içeren bir resim&#10;&#10;Açıklama otomatik olarak oluşturuldu"/>
                                        <pic:cNvPicPr/>
                                      </pic:nvPicPr>
                                      <pic:blipFill>
                                        <a:blip r:embed="rId2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880210" cy="28339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1257EA">
            <w:rPr>
              <w:color w:val="000000" w:themeColor="text1"/>
              <w:sz w:val="28"/>
              <w:szCs w:val="28"/>
            </w:rPr>
            <w:t xml:space="preserve">  </w:t>
          </w:r>
        </w:p>
        <w:p w14:paraId="5FFA7A94" w14:textId="46374258" w:rsidR="00E7696F" w:rsidRPr="001257EA" w:rsidRDefault="00BE2F38" w:rsidP="001257EA">
          <w:pPr>
            <w:spacing w:line="276" w:lineRule="auto"/>
            <w:rPr>
              <w:color w:val="7A7A7A" w:themeColor="accent1"/>
            </w:rPr>
          </w:pPr>
          <w:r>
            <w:rPr>
              <w:noProof/>
              <w:color w:val="000000" w:themeColor="text1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587B30B" wp14:editId="72C6FF1F">
                    <wp:simplePos x="0" y="0"/>
                    <wp:positionH relativeFrom="column">
                      <wp:posOffset>4290060</wp:posOffset>
                    </wp:positionH>
                    <wp:positionV relativeFrom="paragraph">
                      <wp:posOffset>2097406</wp:posOffset>
                    </wp:positionV>
                    <wp:extent cx="2138680" cy="289560"/>
                    <wp:effectExtent l="0" t="0" r="13970" b="15240"/>
                    <wp:wrapNone/>
                    <wp:docPr id="45" name="Metin Kutusu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386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64EE0D7" w14:textId="72DB5763" w:rsidR="001257EA" w:rsidRDefault="001257EA">
                                <w:r>
                                  <w:t xml:space="preserve">Okuduğunuz için teşekkürler.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587B30B" id="Metin Kutusu 45" o:spid="_x0000_s1034" type="#_x0000_t202" style="position:absolute;margin-left:337.8pt;margin-top:165.15pt;width:168.4pt;height:22.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WDM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" fillcolor="white [3201]" strokeweight=".5pt">
                    <v:textbox>
                      <w:txbxContent>
                        <w:p w14:paraId="264EE0D7" w14:textId="72DB5763" w:rsidR="001257EA" w:rsidRDefault="001257EA">
                          <w:r>
                            <w:t xml:space="preserve">Okuduğunuz için teşekkürler.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sdtContent>
    </w:sdt>
    <w:sectPr w:rsidR="00E7696F" w:rsidRPr="001257EA">
      <w:footerReference w:type="default" r:id="rId30"/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CFCB7" w14:textId="77777777" w:rsidR="00DC4B40" w:rsidRDefault="00DC4B40">
      <w:pPr>
        <w:spacing w:after="0" w:line="240" w:lineRule="auto"/>
      </w:pPr>
      <w:r>
        <w:separator/>
      </w:r>
    </w:p>
  </w:endnote>
  <w:endnote w:type="continuationSeparator" w:id="0">
    <w:p w14:paraId="3EE2DDA5" w14:textId="77777777" w:rsidR="00DC4B40" w:rsidRDefault="00DC4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Dotum">
    <w:altName w:val="돋움"/>
    <w:panose1 w:val="020B0600000101010101"/>
    <w:charset w:val="81"/>
    <w:family w:val="modern"/>
    <w:pitch w:val="fixed"/>
    <w:sig w:usb0="00000001" w:usb1="09060000" w:usb2="00000010" w:usb3="00000000" w:csb0="00080000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HYGothic-Extra">
    <w:panose1 w:val="00000000000000000000"/>
    <w:charset w:val="81"/>
    <w:family w:val="roman"/>
    <w:notTrueType/>
    <w:pitch w:val="default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80A52" w14:textId="77777777" w:rsidR="00CD6D3F" w:rsidRDefault="00000000">
    <w:pPr>
      <w:pStyle w:val="AltBilgi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464E7D6" wp14:editId="7E1EC56B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160655"/>
              <wp:effectExtent l="0" t="0" r="0" b="0"/>
              <wp:wrapNone/>
              <wp:docPr id="11" name="Metin Kutusu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809803" w14:textId="77777777" w:rsidR="00CD6D3F" w:rsidRDefault="00CD6D3F">
                          <w:pPr>
                            <w:pStyle w:val="AralkYok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464E7D6" id="_x0000_t202" coordsize="21600,21600" o:spt="202" path="m,l,21600r21600,l21600,xe">
              <v:stroke joinstyle="miter"/>
              <v:path gradientshapeok="t" o:connecttype="rect"/>
            </v:shapetype>
            <v:shape id="Metin Kutusu 5" o:spid="_x0000_s1035" type="#_x0000_t202" style="position:absolute;margin-left:0;margin-top:0;width:7in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" filled="f" stroked="f">
              <v:textbox style="mso-fit-shape-to-text:t" inset=",0,,0">
                <w:txbxContent>
                  <w:p w14:paraId="1B809803" w14:textId="77777777" w:rsidR="00CD6D3F" w:rsidRDefault="00CD6D3F">
                    <w:pPr>
                      <w:pStyle w:val="AralkYok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D88A16A" wp14:editId="7DA54FF9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6798310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8851265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Metin Kutusu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550B7E" w14:textId="77777777" w:rsidR="00CD6D3F" w:rsidRDefault="00000000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>PAGE  \* Arabic  \* MERGEFORMAT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88A16A" id="Metin Kutusu 6" o:spid="_x0000_s1036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" filled="f" stroked="f">
              <v:textbox style="layout-flow:vertical">
                <w:txbxContent>
                  <w:p w14:paraId="53550B7E" w14:textId="77777777" w:rsidR="00CD6D3F" w:rsidRDefault="00000000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>PAGE  \* Arabic  \* MERGEFORMAT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1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F9F606" wp14:editId="156013AE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848475" cy="9114790"/>
              <wp:effectExtent l="0" t="0" r="635" b="6350"/>
              <wp:wrapNone/>
              <wp:docPr id="13" name="Dikdörtgen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8475" cy="911479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47E1EEE2" id="Dikdörtgen 4" o:spid="_x0000_s1026" style="position:absolute;margin-left:0;margin-top:0;width:539.25pt;height:717.7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" filled="f" strokecolor="black [3213]">
              <w10:wrap anchorx="margin" anchory="margin"/>
            </v:rect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1DFC956" wp14:editId="213BBAE4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7182485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468630</wp:posOffset>
                  </wp:positionV>
                </mc:Fallback>
              </mc:AlternateContent>
              <wp:extent cx="128270" cy="6297930"/>
              <wp:effectExtent l="0" t="0" r="0" b="0"/>
              <wp:wrapNone/>
              <wp:docPr id="15" name="Dikdörtgen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6297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748E0201" id="Dikdörtgen 8" o:spid="_x0000_s1026" style="position:absolute;margin-left:0;margin-top:0;width:10.1pt;height:495.9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" fillcolor="black [3213]" stroked="f">
              <w10:wrap anchorx="margin" anchory="margin"/>
            </v:rect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B7D7DB8" wp14:editId="684CBADB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7182485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6766560</wp:posOffset>
                  </wp:positionV>
                </mc:Fallback>
              </mc:AlternateContent>
              <wp:extent cx="128270" cy="2823210"/>
              <wp:effectExtent l="0" t="0" r="0" b="0"/>
              <wp:wrapNone/>
              <wp:docPr id="17" name="Dikdörtgen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282321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146D4F72" id="Dikdörtgen 9" o:spid="_x0000_s1026" style="position:absolute;margin-left:0;margin-top:0;width:10.1pt;height:222.3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38F73" w14:textId="77777777" w:rsidR="00DC4B40" w:rsidRDefault="00DC4B40">
      <w:pPr>
        <w:spacing w:after="0" w:line="240" w:lineRule="auto"/>
      </w:pPr>
      <w:r>
        <w:separator/>
      </w:r>
    </w:p>
  </w:footnote>
  <w:footnote w:type="continuationSeparator" w:id="0">
    <w:p w14:paraId="03CB61D8" w14:textId="77777777" w:rsidR="00DC4B40" w:rsidRDefault="00DC4B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7299B"/>
    <w:multiLevelType w:val="hybridMultilevel"/>
    <w:tmpl w:val="42EE24D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E1251B"/>
    <w:multiLevelType w:val="hybridMultilevel"/>
    <w:tmpl w:val="5DB0AB18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114BCF"/>
    <w:multiLevelType w:val="hybridMultilevel"/>
    <w:tmpl w:val="935E0218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217352">
    <w:abstractNumId w:val="0"/>
  </w:num>
  <w:num w:numId="2" w16cid:durableId="2047362727">
    <w:abstractNumId w:val="2"/>
  </w:num>
  <w:num w:numId="3" w16cid:durableId="1161432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6AE"/>
    <w:rsid w:val="000022E7"/>
    <w:rsid w:val="00053DB6"/>
    <w:rsid w:val="000846BA"/>
    <w:rsid w:val="001257EA"/>
    <w:rsid w:val="001A5A4A"/>
    <w:rsid w:val="00533902"/>
    <w:rsid w:val="00556D9B"/>
    <w:rsid w:val="006169EF"/>
    <w:rsid w:val="00680325"/>
    <w:rsid w:val="007D1FFF"/>
    <w:rsid w:val="007D417A"/>
    <w:rsid w:val="008B26AE"/>
    <w:rsid w:val="00A71A38"/>
    <w:rsid w:val="00AA1D1E"/>
    <w:rsid w:val="00B43B10"/>
    <w:rsid w:val="00BE2F38"/>
    <w:rsid w:val="00CD6D3F"/>
    <w:rsid w:val="00D560AD"/>
    <w:rsid w:val="00DC4B40"/>
    <w:rsid w:val="00E7696F"/>
    <w:rsid w:val="00EE0682"/>
    <w:rsid w:val="00EE3782"/>
    <w:rsid w:val="00FE3685"/>
    <w:rsid w:val="00FF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A3E2C9"/>
  <w15:docId w15:val="{3053665B-E315-4192-B952-36E4D7AF2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88" w:lineRule="auto"/>
    </w:pPr>
  </w:style>
  <w:style w:type="paragraph" w:styleId="Balk1">
    <w:name w:val="heading 1"/>
    <w:basedOn w:val="Normal"/>
    <w:next w:val="Normal"/>
    <w:link w:val="Balk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Balk4Char">
    <w:name w:val="Başlık 4 Char"/>
    <w:basedOn w:val="VarsaylanParagrafYazTipi"/>
    <w:link w:val="Balk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Balk7Char">
    <w:name w:val="Başlık 7 Char"/>
    <w:basedOn w:val="VarsaylanParagrafYazTipi"/>
    <w:link w:val="Balk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Balk8Char">
    <w:name w:val="Başlık 8 Char"/>
    <w:basedOn w:val="VarsaylanParagrafYazTipi"/>
    <w:link w:val="Balk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ResimYazs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customStyle="1" w:styleId="Balk">
    <w:name w:val="Başlık"/>
    <w:basedOn w:val="Normal"/>
    <w:next w:val="Normal"/>
    <w:link w:val="TitleCh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TitleChar">
    <w:name w:val="Title Char"/>
    <w:basedOn w:val="VarsaylanParagrafYazTipi"/>
    <w:link w:val="Balk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Gl">
    <w:name w:val="Strong"/>
    <w:basedOn w:val="VarsaylanParagrafYazTipi"/>
    <w:uiPriority w:val="22"/>
    <w:qFormat/>
    <w:rPr>
      <w:b/>
      <w:bCs/>
    </w:rPr>
  </w:style>
  <w:style w:type="character" w:styleId="Vurgu">
    <w:name w:val="Emphasis"/>
    <w:basedOn w:val="VarsaylanParagrafYazTipi"/>
    <w:uiPriority w:val="20"/>
    <w:qFormat/>
    <w:rPr>
      <w:i/>
      <w:iCs/>
    </w:rPr>
  </w:style>
  <w:style w:type="paragraph" w:styleId="AralkYok">
    <w:name w:val="No Spacing"/>
    <w:link w:val="AralkYokChar"/>
    <w:uiPriority w:val="1"/>
    <w:qFormat/>
    <w:pPr>
      <w:spacing w:after="0" w:line="240" w:lineRule="auto"/>
    </w:pPr>
  </w:style>
  <w:style w:type="character" w:customStyle="1" w:styleId="AralkYokChar">
    <w:name w:val="Aralık Yok Char"/>
    <w:basedOn w:val="VarsaylanParagrafYazTipi"/>
    <w:link w:val="AralkYok"/>
    <w:uiPriority w:val="1"/>
  </w:style>
  <w:style w:type="paragraph" w:styleId="ListeParagraf">
    <w:name w:val="List Paragraph"/>
    <w:basedOn w:val="Normal"/>
    <w:uiPriority w:val="34"/>
    <w:qFormat/>
    <w:pPr>
      <w:ind w:left="720"/>
      <w:contextualSpacing/>
    </w:pPr>
  </w:style>
  <w:style w:type="paragraph" w:styleId="Alnt">
    <w:name w:val="Quote"/>
    <w:basedOn w:val="Normal"/>
    <w:next w:val="Normal"/>
    <w:link w:val="AlntCh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lntChar">
    <w:name w:val="Alıntı Char"/>
    <w:basedOn w:val="VarsaylanParagrafYazTipi"/>
    <w:link w:val="Alnt"/>
    <w:uiPriority w:val="29"/>
    <w:rPr>
      <w:i/>
      <w:iCs/>
      <w:color w:val="7A7A7A" w:themeColor="accent1"/>
      <w:sz w:val="28"/>
    </w:rPr>
  </w:style>
  <w:style w:type="paragraph" w:styleId="GlAlnt">
    <w:name w:val="Intense Quote"/>
    <w:basedOn w:val="Normal"/>
    <w:next w:val="Normal"/>
    <w:link w:val="GlAlntCh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GlAlntChar">
    <w:name w:val="Güçlü Alıntı Char"/>
    <w:basedOn w:val="VarsaylanParagrafYazTipi"/>
    <w:link w:val="GlAlnt"/>
    <w:uiPriority w:val="30"/>
    <w:rPr>
      <w:b/>
      <w:bCs/>
      <w:i/>
      <w:iCs/>
      <w:color w:val="7F7F7F" w:themeColor="text1" w:themeTint="80"/>
      <w:sz w:val="26"/>
    </w:rPr>
  </w:style>
  <w:style w:type="character" w:styleId="HafifVurgulama">
    <w:name w:val="Subtle Emphasis"/>
    <w:basedOn w:val="VarsaylanParagrafYazTipi"/>
    <w:uiPriority w:val="19"/>
    <w:qFormat/>
    <w:rPr>
      <w:i/>
      <w:iCs/>
      <w:color w:val="7A7A7A" w:themeColor="accent1"/>
    </w:rPr>
  </w:style>
  <w:style w:type="character" w:styleId="GlVurgulama">
    <w:name w:val="Intense Emphasis"/>
    <w:basedOn w:val="VarsaylanParagrafYazTipi"/>
    <w:uiPriority w:val="21"/>
    <w:qFormat/>
    <w:rPr>
      <w:b/>
      <w:bCs/>
      <w:i/>
      <w:iCs/>
      <w:color w:val="D1282E" w:themeColor="text2"/>
    </w:rPr>
  </w:style>
  <w:style w:type="character" w:styleId="HafifBavuru">
    <w:name w:val="Subtle Reference"/>
    <w:basedOn w:val="VarsaylanParagrafYazTipi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GlBavuru">
    <w:name w:val="Intense Reference"/>
    <w:basedOn w:val="VarsaylanParagrafYazTipi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KitapBal">
    <w:name w:val="Book Title"/>
    <w:basedOn w:val="VarsaylanParagrafYazTipi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Bal">
    <w:name w:val="TOC Heading"/>
    <w:basedOn w:val="Balk1"/>
    <w:next w:val="Normal"/>
    <w:uiPriority w:val="39"/>
    <w:unhideWhenUsed/>
    <w:qFormat/>
    <w:pPr>
      <w:outlineLvl w:val="9"/>
    </w:pPr>
  </w:style>
  <w:style w:type="paragraph" w:styleId="BalonMetni">
    <w:name w:val="Balloon Text"/>
    <w:basedOn w:val="Normal"/>
    <w:link w:val="BalonMetni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Pr>
      <w:rFonts w:ascii="Tahoma" w:hAnsi="Tahoma" w:cs="Tahoma"/>
      <w:sz w:val="16"/>
      <w:szCs w:val="16"/>
    </w:rPr>
  </w:style>
  <w:style w:type="character" w:styleId="YerTutucuMetni">
    <w:name w:val="Placeholder Text"/>
    <w:basedOn w:val="VarsaylanParagrafYazTipi"/>
    <w:uiPriority w:val="99"/>
    <w:rPr>
      <w:color w:val="808080"/>
    </w:rPr>
  </w:style>
  <w:style w:type="paragraph" w:styleId="stBilgi">
    <w:name w:val="header"/>
    <w:basedOn w:val="Normal"/>
    <w:link w:val="s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</w:style>
  <w:style w:type="paragraph" w:styleId="AltBilgi">
    <w:name w:val="footer"/>
    <w:basedOn w:val="Normal"/>
    <w:link w:val="Al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gif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uygu\Downloads\tf0184084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8BFD7FFF56C46869B70407305418A64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7DC71BE2-C3E7-4493-9C9E-60C5294C5FBD}"/>
      </w:docPartPr>
      <w:docPartBody>
        <w:p w:rsidR="004131BE" w:rsidRDefault="00246C77" w:rsidP="00246C77">
          <w:pPr>
            <w:pStyle w:val="E8BFD7FFF56C46869B70407305418A64"/>
          </w:pPr>
          <w:r>
            <w:t>[Belge başlığını yazın]</w:t>
          </w:r>
        </w:p>
      </w:docPartBody>
    </w:docPart>
    <w:docPart>
      <w:docPartPr>
        <w:name w:val="A466DF6211324383AF91B35324270E63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47EF4F22-B697-4D99-BE00-9AFC486F2CDD}"/>
      </w:docPartPr>
      <w:docPartBody>
        <w:p w:rsidR="004131BE" w:rsidRDefault="00246C77" w:rsidP="00246C77">
          <w:pPr>
            <w:pStyle w:val="A466DF6211324383AF91B35324270E63"/>
          </w:pPr>
          <w:r>
            <w:t>[Belge alt başlığını yazın]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Dotum">
    <w:altName w:val="돋움"/>
    <w:panose1 w:val="020B0600000101010101"/>
    <w:charset w:val="81"/>
    <w:family w:val="modern"/>
    <w:pitch w:val="fixed"/>
    <w:sig w:usb0="00000001" w:usb1="09060000" w:usb2="00000010" w:usb3="00000000" w:csb0="00080000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HYGothic-Extra">
    <w:panose1 w:val="00000000000000000000"/>
    <w:charset w:val="81"/>
    <w:family w:val="roman"/>
    <w:notTrueType/>
    <w:pitch w:val="default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C77"/>
    <w:rsid w:val="00246C77"/>
    <w:rsid w:val="004131BE"/>
    <w:rsid w:val="007725F6"/>
    <w:rsid w:val="00900205"/>
    <w:rsid w:val="00C77B94"/>
    <w:rsid w:val="00F03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pPr>
      <w:keepNext/>
      <w:keepLines/>
      <w:spacing w:before="480" w:after="0" w:line="288" w:lineRule="auto"/>
      <w:outlineLvl w:val="0"/>
    </w:pPr>
    <w:rPr>
      <w:rFonts w:asciiTheme="majorHAnsi" w:eastAsiaTheme="majorEastAsia" w:hAnsiTheme="majorHAnsi" w:cstheme="majorBidi"/>
      <w:bCs/>
      <w:caps/>
      <w:color w:val="4472C4" w:themeColor="accent1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pPr>
      <w:keepNext/>
      <w:keepLines/>
      <w:spacing w:before="200" w:after="0" w:line="288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44546A" w:themeColor="text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Pr>
      <w:rFonts w:asciiTheme="majorHAnsi" w:eastAsiaTheme="majorEastAsia" w:hAnsiTheme="majorHAnsi" w:cstheme="majorBidi"/>
      <w:bCs/>
      <w:caps/>
      <w:color w:val="4472C4" w:themeColor="accent1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Pr>
      <w:rFonts w:eastAsiaTheme="majorEastAsia" w:cstheme="majorBidi"/>
      <w:b/>
      <w:bCs/>
      <w:caps/>
      <w:color w:val="44546A" w:themeColor="text2"/>
    </w:rPr>
  </w:style>
  <w:style w:type="paragraph" w:customStyle="1" w:styleId="E8BFD7FFF56C46869B70407305418A64">
    <w:name w:val="E8BFD7FFF56C46869B70407305418A64"/>
    <w:rsid w:val="00246C77"/>
  </w:style>
  <w:style w:type="paragraph" w:customStyle="1" w:styleId="A466DF6211324383AF91B35324270E63">
    <w:name w:val="A466DF6211324383AF91B35324270E63"/>
    <w:rsid w:val="00246C7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DC5CB8ABFAEE764594C61AB7267324960400FC796B3B1D425B47B2BA3D040986AFEA" ma:contentTypeVersion="54" ma:contentTypeDescription="Create a new document." ma:contentTypeScope="" ma:versionID="5a1acea528c7c5829e252ff707a59f1d">
  <xsd:schema xmlns:xsd="http://www.w3.org/2001/XMLSchema" xmlns:xs="http://www.w3.org/2001/XMLSchema" xmlns:p="http://schemas.microsoft.com/office/2006/metadata/properties" xmlns:ns2="d1af3920-8fda-4ad5-98bb-96475601b038" targetNamespace="http://schemas.microsoft.com/office/2006/metadata/properties" ma:root="true" ma:fieldsID="991be377f5446d760613b893d6a1276a" ns2:_="">
    <xsd:import namespace="d1af3920-8fda-4ad5-98bb-96475601b038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af3920-8fda-4ad5-98bb-96475601b038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BlockPublish" ma:index="12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3" nillable="true" ma:displayName="Bug Number" ma:default="" ma:internalName="BugNumber" ma:readOnly="false">
      <xsd:simpleType>
        <xsd:restriction base="dms:Text"/>
      </xsd:simpleType>
    </xsd:element>
    <xsd:element name="CampaignTagsTaxHTField0" ma:index="15" nillable="true" ma:taxonomy="true" ma:internalName="CampaignTagsTaxHTField0" ma:taxonomyFieldName="CampaignTags" ma:displayName="Campaigns" ma:readOnly="false" ma:default="" ma:fieldId="{3ebc54a6-a9d6-4e8f-af7a-6f14ef19a17f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6" nillable="true" ma:displayName="Client Viewer" ma:default="" ma:internalName="TPClientViewer">
      <xsd:simpleType>
        <xsd:restriction base="dms:Text"/>
      </xsd:simpleType>
    </xsd:element>
    <xsd:element name="ClipArtFilename" ma:index="17" nillable="true" ma:displayName="Clip Art Name" ma:default="" ma:internalName="ClipArtFilename" ma:readOnly="false">
      <xsd:simpleType>
        <xsd:restriction base="dms:Text"/>
      </xsd:simpleType>
    </xsd:element>
    <xsd:element name="TPCommandLine" ma:index="18" nillable="true" ma:displayName="Command Line" ma:default="" ma:internalName="TPCommandLine">
      <xsd:simpleType>
        <xsd:restriction base="dms:Text"/>
      </xsd:simpleType>
    </xsd:element>
    <xsd:element name="TPComponent" ma:index="19" nillable="true" ma:displayName="Component" ma:default="" ma:internalName="TPComponent">
      <xsd:simpleType>
        <xsd:restriction base="dms:Text"/>
      </xsd:simpleType>
    </xsd:element>
    <xsd:element name="ContentItem" ma:index="20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2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5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6" nillable="true" ma:displayName="CSX Submission Market" ma:default="" ma:list="{5B15831B-954F-43D5-900F-AF5E125B61A8}" ma:internalName="CSXSubmissionMarket" ma:readOnly="false" ma:showField="MarketName" ma:web="d1af3920-8fda-4ad5-98bb-96475601b038">
      <xsd:simpleType>
        <xsd:restriction base="dms:Lookup"/>
      </xsd:simpleType>
    </xsd:element>
    <xsd:element name="CSXUpdate" ma:index="27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8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29" nillable="true" ma:displayName="Deleted?" ma:default="" ma:internalName="IsDeleted" ma:readOnly="false">
      <xsd:simpleType>
        <xsd:restriction base="dms:Boolean"/>
      </xsd:simpleType>
    </xsd:element>
    <xsd:element name="APDescription" ma:index="30" nillable="true" ma:displayName="Description" ma:default="" ma:internalName="APDescription" ma:readOnly="false">
      <xsd:simpleType>
        <xsd:restriction base="dms:Note"/>
      </xsd:simpleType>
    </xsd:element>
    <xsd:element name="DirectSourceMarket" ma:index="31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2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3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4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5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6" nillable="true" ma:displayName="Editorial Tags" ma:default="" ma:internalName="EditorialTags">
      <xsd:simpleType>
        <xsd:restriction base="dms:Unknown"/>
      </xsd:simpleType>
    </xsd:element>
    <xsd:element name="TPExecutable" ma:index="37" nillable="true" ma:displayName="Executable" ma:default="" ma:internalName="TPExecutable">
      <xsd:simpleType>
        <xsd:restriction base="dms:Text"/>
      </xsd:simpleType>
    </xsd:element>
    <xsd:element name="FeatureTagsTaxHTField0" ma:index="39" nillable="true" ma:taxonomy="true" ma:internalName="FeatureTagsTaxHTField0" ma:taxonomyFieldName="FeatureTags" ma:displayName="Features" ma:readOnly="false" ma:default="" ma:fieldId="{7b395fbe-0160-47f8-8620-a2bb70101586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0" nillable="true" ma:displayName="Friendly Name" ma:default="" ma:internalName="TPFriendlyName">
      <xsd:simpleType>
        <xsd:restriction base="dms:Text"/>
      </xsd:simpleType>
    </xsd:element>
    <xsd:element name="FriendlyTitle" ma:index="41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2" nillable="true" ma:displayName="Generate Images?" ma:default="true" ma:internalName="PrimaryImageGen">
      <xsd:simpleType>
        <xsd:restriction base="dms:Boolean"/>
      </xsd:simpleType>
    </xsd:element>
    <xsd:element name="HandoffToMSDN" ma:index="43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4" nillable="true" ma:displayName="InProjectListLookup" ma:list="{5E4318D1-DFA9-41DE-97E7-9934BE3391BC}" ma:internalName="InProjectListLookup" ma:readOnly="true" ma:showField="InProjectList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5" nillable="true" ma:displayName="Install Location" ma:default="" ma:internalName="TPInstallLocation">
      <xsd:simpleType>
        <xsd:restriction base="dms:Text"/>
      </xsd:simpleType>
    </xsd:element>
    <xsd:element name="InternalTagsTaxHTField0" ma:index="47" nillable="true" ma:taxonomy="true" ma:internalName="InternalTagsTaxHTField0" ma:taxonomyFieldName="InternalTags" ma:displayName="Internal Tags" ma:readOnly="false" ma:default="" ma:fieldId="{f79783d1-9ad9-4e73-b2f2-58ec75c45f29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8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49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0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1" nillable="true" ma:displayName="Last Complete Version Lookup" ma:default="" ma:list="{5E4318D1-DFA9-41DE-97E7-9934BE3391BC}" ma:internalName="LastCompleteVersionLookup" ma:readOnly="true" ma:showField="LastCompleteVersion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2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3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4" nillable="true" ma:displayName="Last Preview Attempt Error" ma:default="" ma:list="{5E4318D1-DFA9-41DE-97E7-9934BE3391BC}" ma:internalName="LastPreviewErrorLookup" ma:readOnly="true" ma:showField="LastPreviewError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5" nillable="true" ma:displayName="Last Preview Attempt Result" ma:default="" ma:list="{5E4318D1-DFA9-41DE-97E7-9934BE3391BC}" ma:internalName="LastPreviewResultLookup" ma:readOnly="true" ma:showField="LastPreviewResult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6" nillable="true" ma:displayName="Last Preview Attempted On" ma:default="" ma:list="{5E4318D1-DFA9-41DE-97E7-9934BE3391BC}" ma:internalName="LastPreviewAttemptDateLookup" ma:readOnly="true" ma:showField="LastPreviewAttemptDate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7" nillable="true" ma:displayName="Last Previewed By" ma:default="" ma:list="{5E4318D1-DFA9-41DE-97E7-9934BE3391BC}" ma:internalName="LastPreviewedByLookup" ma:readOnly="true" ma:showField="LastPreviewedBy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8" nillable="true" ma:displayName="Last Previewed Date" ma:default="" ma:list="{5E4318D1-DFA9-41DE-97E7-9934BE3391BC}" ma:internalName="LastPreviewTimeLookup" ma:readOnly="true" ma:showField="LastPreviewTime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59" nillable="true" ma:displayName="Last Previewed Version" ma:default="" ma:list="{5E4318D1-DFA9-41DE-97E7-9934BE3391BC}" ma:internalName="LastPreviewVersionLookup" ma:readOnly="true" ma:showField="LastPreviewVersion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0" nillable="true" ma:displayName="Last Publish Attempt Error" ma:default="" ma:list="{5E4318D1-DFA9-41DE-97E7-9934BE3391BC}" ma:internalName="LastPublishErrorLookup" ma:readOnly="true" ma:showField="LastPublishError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1" nillable="true" ma:displayName="Last Publish Attempt Result" ma:default="" ma:list="{5E4318D1-DFA9-41DE-97E7-9934BE3391BC}" ma:internalName="LastPublishResultLookup" ma:readOnly="true" ma:showField="LastPublishResult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2" nillable="true" ma:displayName="Last Publish Attempted On" ma:default="" ma:list="{5E4318D1-DFA9-41DE-97E7-9934BE3391BC}" ma:internalName="LastPublishAttemptDateLookup" ma:readOnly="true" ma:showField="LastPublishAttemptDate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3" nillable="true" ma:displayName="Last Published By" ma:default="" ma:list="{5E4318D1-DFA9-41DE-97E7-9934BE3391BC}" ma:internalName="LastPublishedByLookup" ma:readOnly="true" ma:showField="LastPublishedBy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4" nillable="true" ma:displayName="Last Published Date" ma:default="" ma:list="{5E4318D1-DFA9-41DE-97E7-9934BE3391BC}" ma:internalName="LastPublishTimeLookup" ma:readOnly="true" ma:showField="LastPublishTime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5" nillable="true" ma:displayName="Last Published Version" ma:default="" ma:list="{5E4318D1-DFA9-41DE-97E7-9934BE3391BC}" ma:internalName="LastPublishVersionLookup" ma:readOnly="true" ma:showField="LastPublishVersion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6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7" nillable="true" ma:displayName="Legacy Data" ma:default="" ma:internalName="LegacyData" ma:readOnly="false">
      <xsd:simpleType>
        <xsd:restriction base="dms:Note"/>
      </xsd:simpleType>
    </xsd:element>
    <xsd:element name="TPLaunchHelpLink" ma:index="68" nillable="true" ma:displayName="Link to Launch Help Topic" ma:default="" ma:internalName="TPLaunchHelpLink">
      <xsd:simpleType>
        <xsd:restriction base="dms:Text"/>
      </xsd:simpleType>
    </xsd:element>
    <xsd:element name="LocComments" ma:index="69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0" nillable="true" ma:displayName="Loc Last Loc Attempt Version" ma:default="" ma:list="{77C31DF8-B503-4048-84F7-836CA595CE51}" ma:internalName="LocLastLocAttemptVersionLookup" ma:readOnly="false" ma:showField="LastLocAttemptVersion" ma:web="d1af3920-8fda-4ad5-98bb-96475601b038">
      <xsd:simpleType>
        <xsd:restriction base="dms:Lookup"/>
      </xsd:simpleType>
    </xsd:element>
    <xsd:element name="LocLastLocAttemptVersionTypeLookup" ma:index="71" nillable="true" ma:displayName="Loc Last Loc Attempt Version Type" ma:default="" ma:list="{77C31DF8-B503-4048-84F7-836CA595CE51}" ma:internalName="LocLastLocAttemptVersionTypeLookup" ma:readOnly="true" ma:showField="LastLocAttemptVersionType" ma:web="d1af3920-8fda-4ad5-98bb-96475601b038">
      <xsd:simpleType>
        <xsd:restriction base="dms:Lookup"/>
      </xsd:simpleType>
    </xsd:element>
    <xsd:element name="LocManualTestRequired" ma:index="72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3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4" nillable="true" ma:displayName="Loc New Published Version Lookup" ma:default="" ma:list="{77C31DF8-B503-4048-84F7-836CA595CE51}" ma:internalName="LocNewPublishedVersionLookup" ma:readOnly="true" ma:showField="NewPublishedVersion" ma:web="d1af3920-8fda-4ad5-98bb-96475601b038">
      <xsd:simpleType>
        <xsd:restriction base="dms:Lookup"/>
      </xsd:simpleType>
    </xsd:element>
    <xsd:element name="LocOverallHandbackStatusLookup" ma:index="75" nillable="true" ma:displayName="Loc Overall Handback Status" ma:default="" ma:list="{77C31DF8-B503-4048-84F7-836CA595CE51}" ma:internalName="LocOverallHandbackStatusLookup" ma:readOnly="true" ma:showField="OverallHandbackStatus" ma:web="d1af3920-8fda-4ad5-98bb-96475601b038">
      <xsd:simpleType>
        <xsd:restriction base="dms:Lookup"/>
      </xsd:simpleType>
    </xsd:element>
    <xsd:element name="LocOverallLocStatusLookup" ma:index="76" nillable="true" ma:displayName="Loc Overall Localize Status" ma:default="" ma:list="{77C31DF8-B503-4048-84F7-836CA595CE51}" ma:internalName="LocOverallLocStatusLookup" ma:readOnly="true" ma:showField="OverallLocStatus" ma:web="d1af3920-8fda-4ad5-98bb-96475601b038">
      <xsd:simpleType>
        <xsd:restriction base="dms:Lookup"/>
      </xsd:simpleType>
    </xsd:element>
    <xsd:element name="LocOverallPreviewStatusLookup" ma:index="77" nillable="true" ma:displayName="Loc Overall Preview Status" ma:default="" ma:list="{77C31DF8-B503-4048-84F7-836CA595CE51}" ma:internalName="LocOverallPreviewStatusLookup" ma:readOnly="true" ma:showField="OverallPreviewStatus" ma:web="d1af3920-8fda-4ad5-98bb-96475601b038">
      <xsd:simpleType>
        <xsd:restriction base="dms:Lookup"/>
      </xsd:simpleType>
    </xsd:element>
    <xsd:element name="LocOverallPublishStatusLookup" ma:index="78" nillable="true" ma:displayName="Loc Overall Publish Status" ma:default="" ma:list="{77C31DF8-B503-4048-84F7-836CA595CE51}" ma:internalName="LocOverallPublishStatusLookup" ma:readOnly="true" ma:showField="OverallPublishStatus" ma:web="d1af3920-8fda-4ad5-98bb-96475601b038">
      <xsd:simpleType>
        <xsd:restriction base="dms:Lookup"/>
      </xsd:simpleType>
    </xsd:element>
    <xsd:element name="IntlLocPriority" ma:index="79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0" nillable="true" ma:displayName="Loc Processed For Handoffs" ma:default="" ma:list="{77C31DF8-B503-4048-84F7-836CA595CE51}" ma:internalName="LocProcessedForHandoffsLookup" ma:readOnly="true" ma:showField="ProcessedForHandoffs" ma:web="d1af3920-8fda-4ad5-98bb-96475601b038">
      <xsd:simpleType>
        <xsd:restriction base="dms:Lookup"/>
      </xsd:simpleType>
    </xsd:element>
    <xsd:element name="LocProcessedForMarketsLookup" ma:index="81" nillable="true" ma:displayName="Loc Processed For Markets" ma:default="" ma:list="{77C31DF8-B503-4048-84F7-836CA595CE51}" ma:internalName="LocProcessedForMarketsLookup" ma:readOnly="true" ma:showField="ProcessedForMarkets" ma:web="d1af3920-8fda-4ad5-98bb-96475601b038">
      <xsd:simpleType>
        <xsd:restriction base="dms:Lookup"/>
      </xsd:simpleType>
    </xsd:element>
    <xsd:element name="LocPublishedDependentAssetsLookup" ma:index="82" nillable="true" ma:displayName="Loc Published Dependent Assets" ma:default="" ma:list="{77C31DF8-B503-4048-84F7-836CA595CE51}" ma:internalName="LocPublishedDependentAssetsLookup" ma:readOnly="true" ma:showField="PublishedDependentAssets" ma:web="d1af3920-8fda-4ad5-98bb-96475601b038">
      <xsd:simpleType>
        <xsd:restriction base="dms:Lookup"/>
      </xsd:simpleType>
    </xsd:element>
    <xsd:element name="LocPublishedLinkedAssetsLookup" ma:index="83" nillable="true" ma:displayName="Loc Published Linked Assets" ma:default="" ma:list="{77C31DF8-B503-4048-84F7-836CA595CE51}" ma:internalName="LocPublishedLinkedAssetsLookup" ma:readOnly="true" ma:showField="PublishedLinkedAssets" ma:web="d1af3920-8fda-4ad5-98bb-96475601b038">
      <xsd:simpleType>
        <xsd:restriction base="dms:Lookup"/>
      </xsd:simpleType>
    </xsd:element>
    <xsd:element name="LocRecommendedHandoff" ma:index="84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6" nillable="true" ma:taxonomy="true" ma:internalName="LocalizationTagsTaxHTField0" ma:taxonomyFieldName="LocalizationTags" ma:displayName="Localization Tags" ma:readOnly="false" ma:default="" ma:fieldId="{dd21a6d1-f806-4698-94c9-54e9addaf5ee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7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8" nillable="true" ma:displayName="Manager" ma:hidden="true" ma:internalName="Manager" ma:readOnly="false">
      <xsd:simpleType>
        <xsd:restriction base="dms:Text"/>
      </xsd:simpleType>
    </xsd:element>
    <xsd:element name="Markets" ma:index="89" nillable="true" ma:displayName="Markets" ma:default="" ma:description="Leave blank to show in all markets" ma:list="{5B15831B-954F-43D5-900F-AF5E125B61A8}" ma:internalName="Markets" ma:readOnly="false" ma:showField="MarketName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0" nillable="true" ma:displayName="Milestone" ma:default="" ma:internalName="Milestone" ma:readOnly="false">
      <xsd:simpleType>
        <xsd:restriction base="dms:Unknown"/>
      </xsd:simpleType>
    </xsd:element>
    <xsd:element name="TPNamespace" ma:index="93" nillable="true" ma:displayName="Namespace" ma:default="" ma:internalName="TPNamespace">
      <xsd:simpleType>
        <xsd:restriction base="dms:Text"/>
      </xsd:simpleType>
    </xsd:element>
    <xsd:element name="NumericId" ma:index="94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5" nillable="true" ma:displayName="NumOfRatings" ma:default="" ma:list="{5E4318D1-DFA9-41DE-97E7-9934BE3391BC}" ma:internalName="NumOfRatingsLookup" ma:readOnly="true" ma:showField="NumOfRatings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6" nillable="true" ma:displayName="OOCacheId" ma:internalName="OOCacheId" ma:readOnly="false">
      <xsd:simpleType>
        <xsd:restriction base="dms:Text"/>
      </xsd:simpleType>
    </xsd:element>
    <xsd:element name="OpenTemplate" ma:index="97" nillable="true" ma:displayName="Open Template" ma:default="true" ma:internalName="OpenTemplate">
      <xsd:simpleType>
        <xsd:restriction base="dms:Boolean"/>
      </xsd:simpleType>
    </xsd:element>
    <xsd:element name="OriginAsset" ma:index="98" nillable="true" ma:displayName="Origin Asset" ma:default="" ma:internalName="OriginAsset" ma:readOnly="false">
      <xsd:simpleType>
        <xsd:restriction base="dms:Text"/>
      </xsd:simpleType>
    </xsd:element>
    <xsd:element name="OriginalRelease" ma:index="99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0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1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2" nillable="true" ma:displayName="Parent Asset Id" ma:default="" ma:internalName="ParentAssetId" ma:readOnly="false">
      <xsd:simpleType>
        <xsd:restriction base="dms:Text"/>
      </xsd:simpleType>
    </xsd:element>
    <xsd:element name="PlannedPubDate" ma:index="103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4" nillable="true" ma:displayName="Policheck Words" ma:default="" ma:internalName="PolicheckWords" ma:readOnly="false">
      <xsd:simpleType>
        <xsd:restriction base="dms:Text"/>
      </xsd:simpleType>
    </xsd:element>
    <xsd:element name="BusinessGroup" ma:index="105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6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7" nillable="true" ma:displayName="Provider" ma:default="" ma:internalName="Provider" ma:readOnly="false">
      <xsd:simpleType>
        <xsd:restriction base="dms:Unknown"/>
      </xsd:simpleType>
    </xsd:element>
    <xsd:element name="Providers" ma:index="108" nillable="true" ma:displayName="Providers" ma:default="" ma:internalName="Providers">
      <xsd:simpleType>
        <xsd:restriction base="dms:Unknown"/>
      </xsd:simpleType>
    </xsd:element>
    <xsd:element name="PublishStatusLookup" ma:index="109" nillable="true" ma:displayName="Publish Status" ma:default="" ma:list="{5E4318D1-DFA9-41DE-97E7-9934BE3391BC}" ma:internalName="PublishStatusLookup" ma:readOnly="false" ma:showField="PublishStatus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0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1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2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4" nillable="true" ma:taxonomy="true" ma:internalName="ScenarioTagsTaxHTField0" ma:taxonomyFieldName="ScenarioTags" ma:displayName="Scenarios" ma:readOnly="false" ma:default="" ma:fieldId="{574d373e-a1d4-4ff8-9009-6de0c16b4eff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6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7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8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19" nillable="true" ma:displayName="Submitter ID" ma:default="" ma:internalName="SubmitterId" ma:readOnly="false">
      <xsd:simpleType>
        <xsd:restriction base="dms:Text"/>
      </xsd:simpleType>
    </xsd:element>
    <xsd:element name="TaxCatchAll" ma:index="120" nillable="true" ma:displayName="Taxonomy Catch All Column" ma:hidden="true" ma:list="{fd825d1e-128a-4a76-9fd3-683a3700bc7a}" ma:internalName="TaxCatchAll" ma:showField="CatchAllData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1" nillable="true" ma:displayName="Taxonomy Catch All Column1" ma:hidden="true" ma:list="{fd825d1e-128a-4a76-9fd3-683a3700bc7a}" ma:internalName="TaxCatchAllLabel" ma:readOnly="true" ma:showField="CatchAllDataLabel" ma:web="d1af3920-8fda-4ad5-98bb-96475601b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2" nillable="true" ma:displayName="Template Status" ma:default="" ma:internalName="TemplateStatus">
      <xsd:simpleType>
        <xsd:restriction base="dms:Unknown"/>
      </xsd:simpleType>
    </xsd:element>
    <xsd:element name="TemplateTemplateType" ma:index="123" nillable="true" ma:displayName="Template Type" ma:default="" ma:internalName="TemplateTemplateType">
      <xsd:simpleType>
        <xsd:restriction base="dms:Unknown"/>
      </xsd:simpleType>
    </xsd:element>
    <xsd:element name="ThumbnailAssetId" ma:index="124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5" nillable="true" ma:displayName="Times Cloned" ma:default="" ma:internalName="TimesCloned" ma:readOnly="false">
      <xsd:simpleType>
        <xsd:restriction base="dms:Number"/>
      </xsd:simpleType>
    </xsd:element>
    <xsd:element name="TrustLevel" ma:index="127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8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29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0" nillable="true" ma:displayName="UA Notes" ma:default="" ma:internalName="UANotes" ma:readOnly="false">
      <xsd:simpleType>
        <xsd:restriction base="dms:Note"/>
      </xsd:simpleType>
    </xsd:element>
    <xsd:element name="TPAppVersion" ma:index="131" nillable="true" ma:displayName="Version" ma:default="" ma:internalName="TPAppVersion">
      <xsd:simpleType>
        <xsd:restriction base="dms:Text"/>
      </xsd:simpleType>
    </xsd:element>
    <xsd:element name="VoteCount" ma:index="132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2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PExecutable xmlns="d1af3920-8fda-4ad5-98bb-96475601b038" xsi:nil="true"/>
    <SubmitterId xmlns="d1af3920-8fda-4ad5-98bb-96475601b038" xsi:nil="true"/>
    <DirectSourceMarket xmlns="d1af3920-8fda-4ad5-98bb-96475601b038">english</DirectSourceMarket>
    <AssetType xmlns="d1af3920-8fda-4ad5-98bb-96475601b038" xsi:nil="true"/>
    <Milestone xmlns="d1af3920-8fda-4ad5-98bb-96475601b038" xsi:nil="true"/>
    <OriginAsset xmlns="d1af3920-8fda-4ad5-98bb-96475601b038" xsi:nil="true"/>
    <TPComponent xmlns="d1af3920-8fda-4ad5-98bb-96475601b038" xsi:nil="true"/>
    <AssetId xmlns="d1af3920-8fda-4ad5-98bb-96475601b038">TP101840837</AssetId>
    <TPFriendlyName xmlns="d1af3920-8fda-4ad5-98bb-96475601b038" xsi:nil="true"/>
    <SourceTitle xmlns="d1af3920-8fda-4ad5-98bb-96475601b038" xsi:nil="true"/>
    <TPApplication xmlns="d1af3920-8fda-4ad5-98bb-96475601b038" xsi:nil="true"/>
    <TPLaunchHelpLink xmlns="d1af3920-8fda-4ad5-98bb-96475601b038" xsi:nil="true"/>
    <OpenTemplate xmlns="d1af3920-8fda-4ad5-98bb-96475601b038">true</OpenTemplate>
    <PlannedPubDate xmlns="d1af3920-8fda-4ad5-98bb-96475601b038">2010-03-09T05:43:00+00:00</PlannedPubDate>
    <CrawlForDependencies xmlns="d1af3920-8fda-4ad5-98bb-96475601b038">false</CrawlForDependencies>
    <TrustLevel xmlns="d1af3920-8fda-4ad5-98bb-96475601b038">1 Microsoft Managed Content</TrustLevel>
    <PublishStatusLookup xmlns="d1af3920-8fda-4ad5-98bb-96475601b038">
      <Value>219411</Value>
      <Value>324811</Value>
    </PublishStatusLookup>
    <TemplateTemplateType xmlns="d1af3920-8fda-4ad5-98bb-96475601b038">Word Document Template</TemplateTemplateType>
    <TPNamespace xmlns="d1af3920-8fda-4ad5-98bb-96475601b038" xsi:nil="true"/>
    <Markets xmlns="d1af3920-8fda-4ad5-98bb-96475601b038"/>
    <OriginalSourceMarket xmlns="d1af3920-8fda-4ad5-98bb-96475601b038">english</OriginalSourceMarket>
    <TPInstallLocation xmlns="d1af3920-8fda-4ad5-98bb-96475601b038" xsi:nil="true"/>
    <TPAppVersion xmlns="d1af3920-8fda-4ad5-98bb-96475601b038" xsi:nil="true"/>
    <TPCommandLine xmlns="d1af3920-8fda-4ad5-98bb-96475601b038" xsi:nil="true"/>
    <APAuthor xmlns="d1af3920-8fda-4ad5-98bb-96475601b038">
      <UserInfo>
        <DisplayName/>
        <AccountId>1073741823</AccountId>
        <AccountType/>
      </UserInfo>
    </APAuthor>
    <EditorialStatus xmlns="d1af3920-8fda-4ad5-98bb-96475601b038" xsi:nil="true"/>
    <PublishTargets xmlns="d1af3920-8fda-4ad5-98bb-96475601b038">OfficeOnline</PublishTargets>
    <TPLaunchHelpLinkType xmlns="d1af3920-8fda-4ad5-98bb-96475601b038">Template</TPLaunchHelpLinkType>
    <TPClientViewer xmlns="d1af3920-8fda-4ad5-98bb-96475601b038" xsi:nil="true"/>
    <CSXHash xmlns="d1af3920-8fda-4ad5-98bb-96475601b038" xsi:nil="true"/>
    <IsDeleted xmlns="d1af3920-8fda-4ad5-98bb-96475601b038">false</IsDeleted>
    <ShowIn xmlns="d1af3920-8fda-4ad5-98bb-96475601b038">Show everywhere</ShowIn>
    <UANotes xmlns="d1af3920-8fda-4ad5-98bb-96475601b038" xsi:nil="true"/>
    <TemplateStatus xmlns="d1af3920-8fda-4ad5-98bb-96475601b038" xsi:nil="true"/>
    <Downloads xmlns="d1af3920-8fda-4ad5-98bb-96475601b038">0</Downloads>
    <ClipArtFilename xmlns="d1af3920-8fda-4ad5-98bb-96475601b038" xsi:nil="true"/>
    <APDescription xmlns="d1af3920-8fda-4ad5-98bb-96475601b038" xsi:nil="true"/>
    <IntlLangReviewDate xmlns="d1af3920-8fda-4ad5-98bb-96475601b038" xsi:nil="true"/>
    <DSATActionTaken xmlns="d1af3920-8fda-4ad5-98bb-96475601b038" xsi:nil="true"/>
    <ThumbnailAssetId xmlns="d1af3920-8fda-4ad5-98bb-96475601b038" xsi:nil="true"/>
    <BlockPublish xmlns="d1af3920-8fda-4ad5-98bb-96475601b038" xsi:nil="true"/>
    <FriendlyTitle xmlns="d1af3920-8fda-4ad5-98bb-96475601b038" xsi:nil="true"/>
    <MarketSpecific xmlns="d1af3920-8fda-4ad5-98bb-96475601b038" xsi:nil="true"/>
    <IntlLangReviewer xmlns="d1af3920-8fda-4ad5-98bb-96475601b038" xsi:nil="true"/>
    <IntlLocPriority xmlns="d1af3920-8fda-4ad5-98bb-96475601b038" xsi:nil="true"/>
    <CSXSubmissionDate xmlns="d1af3920-8fda-4ad5-98bb-96475601b038" xsi:nil="true"/>
    <UACurrentWords xmlns="d1af3920-8fda-4ad5-98bb-96475601b038" xsi:nil="true"/>
    <NumericId xmlns="d1af3920-8fda-4ad5-98bb-96475601b038" xsi:nil="true"/>
    <OOCacheId xmlns="d1af3920-8fda-4ad5-98bb-96475601b038" xsi:nil="true"/>
    <ApprovalLog xmlns="d1af3920-8fda-4ad5-98bb-96475601b038" xsi:nil="true"/>
    <EditorialTags xmlns="d1af3920-8fda-4ad5-98bb-96475601b038" xsi:nil="true"/>
    <BusinessGroup xmlns="d1af3920-8fda-4ad5-98bb-96475601b038" xsi:nil="true"/>
    <Providers xmlns="d1af3920-8fda-4ad5-98bb-96475601b038" xsi:nil="true"/>
    <Provider xmlns="d1af3920-8fda-4ad5-98bb-96475601b038" xsi:nil="true"/>
    <APEditor xmlns="d1af3920-8fda-4ad5-98bb-96475601b038">
      <UserInfo>
        <DisplayName/>
        <AccountId xsi:nil="true"/>
        <AccountType/>
      </UserInfo>
    </APEditor>
    <IntlLangReview xmlns="d1af3920-8fda-4ad5-98bb-96475601b038" xsi:nil="true"/>
    <MachineTranslated xmlns="d1af3920-8fda-4ad5-98bb-96475601b038">false</MachineTranslated>
    <OutputCachingOn xmlns="d1af3920-8fda-4ad5-98bb-96475601b038">false</OutputCachingOn>
    <UALocComments xmlns="d1af3920-8fda-4ad5-98bb-96475601b038" xsi:nil="true"/>
    <BugNumber xmlns="d1af3920-8fda-4ad5-98bb-96475601b038" xsi:nil="true"/>
    <LegacyData xmlns="d1af3920-8fda-4ad5-98bb-96475601b038" xsi:nil="true"/>
    <VoteCount xmlns="d1af3920-8fda-4ad5-98bb-96475601b038" xsi:nil="true"/>
    <CSXUpdate xmlns="d1af3920-8fda-4ad5-98bb-96475601b038">false</CSXUpdate>
    <UAProjectedTotalWords xmlns="d1af3920-8fda-4ad5-98bb-96475601b038" xsi:nil="true"/>
    <AssetExpire xmlns="d1af3920-8fda-4ad5-98bb-96475601b038">2100-01-01T00:00:00+00:00</AssetExpire>
    <PrimaryImageGen xmlns="d1af3920-8fda-4ad5-98bb-96475601b038">false</PrimaryImageGen>
    <Manager xmlns="d1af3920-8fda-4ad5-98bb-96475601b038" xsi:nil="true"/>
    <ParentAssetId xmlns="d1af3920-8fda-4ad5-98bb-96475601b038" xsi:nil="true"/>
    <PolicheckWords xmlns="d1af3920-8fda-4ad5-98bb-96475601b038" xsi:nil="true"/>
    <AcquiredFrom xmlns="d1af3920-8fda-4ad5-98bb-96475601b038">Internal MS</AcquiredFrom>
    <IsSearchable xmlns="d1af3920-8fda-4ad5-98bb-96475601b038">false</IsSearchable>
    <ContentItem xmlns="d1af3920-8fda-4ad5-98bb-96475601b038" xsi:nil="true"/>
    <CSXSubmissionMarket xmlns="d1af3920-8fda-4ad5-98bb-96475601b038" xsi:nil="true"/>
    <UALocRecommendation xmlns="d1af3920-8fda-4ad5-98bb-96475601b038">Localize</UALocRecommendation>
    <AssetStart xmlns="d1af3920-8fda-4ad5-98bb-96475601b038">2010-10-20T09:53:13+00:00</AssetStart>
    <LastModifiedDateTime xmlns="d1af3920-8fda-4ad5-98bb-96475601b038" xsi:nil="true"/>
    <LastPublishResultLookup xmlns="d1af3920-8fda-4ad5-98bb-96475601b038" xsi:nil="true"/>
    <HandoffToMSDN xmlns="d1af3920-8fda-4ad5-98bb-96475601b038" xsi:nil="true"/>
    <ArtSampleDocs xmlns="d1af3920-8fda-4ad5-98bb-96475601b038" xsi:nil="true"/>
    <ApprovalStatus xmlns="d1af3920-8fda-4ad5-98bb-96475601b038">InProgress</ApprovalStatus>
    <LastHandOff xmlns="d1af3920-8fda-4ad5-98bb-96475601b038" xsi:nil="true"/>
    <TimesCloned xmlns="d1af3920-8fda-4ad5-98bb-96475601b038" xsi:nil="true"/>
    <LocalizationTagsTaxHTField0 xmlns="d1af3920-8fda-4ad5-98bb-96475601b038">
      <Terms xmlns="http://schemas.microsoft.com/office/infopath/2007/PartnerControls"/>
    </LocalizationTagsTaxHTField0>
    <ScenarioTagsTaxHTField0 xmlns="d1af3920-8fda-4ad5-98bb-96475601b038">
      <Terms xmlns="http://schemas.microsoft.com/office/infopath/2007/PartnerControls"/>
    </ScenarioTagsTaxHTField0>
    <CampaignTagsTaxHTField0 xmlns="d1af3920-8fda-4ad5-98bb-96475601b038">
      <Terms xmlns="http://schemas.microsoft.com/office/infopath/2007/PartnerControls"/>
    </CampaignTagsTaxHTField0>
    <LocLastLocAttemptVersionLookup xmlns="d1af3920-8fda-4ad5-98bb-96475601b038">114737</LocLastLocAttemptVersionLookup>
    <OriginalRelease xmlns="d1af3920-8fda-4ad5-98bb-96475601b038">14</OriginalRelease>
    <LocManualTestRequired xmlns="d1af3920-8fda-4ad5-98bb-96475601b038">false</LocManualTestRequired>
    <LocRecommendedHandoff xmlns="d1af3920-8fda-4ad5-98bb-96475601b038" xsi:nil="true"/>
    <RecommendationsModifier xmlns="d1af3920-8fda-4ad5-98bb-96475601b038" xsi:nil="true"/>
    <FeatureTagsTaxHTField0 xmlns="d1af3920-8fda-4ad5-98bb-96475601b038">
      <Terms xmlns="http://schemas.microsoft.com/office/infopath/2007/PartnerControls"/>
    </FeatureTagsTaxHTField0>
    <TaxCatchAll xmlns="d1af3920-8fda-4ad5-98bb-96475601b038"/>
    <InternalTagsTaxHTField0 xmlns="d1af3920-8fda-4ad5-98bb-96475601b038">
      <Terms xmlns="http://schemas.microsoft.com/office/infopath/2007/PartnerControls"/>
    </InternalTagsTaxHTField0>
    <LocComments xmlns="d1af3920-8fda-4ad5-98bb-96475601b038" xsi:nil="true"/>
    <LocMarketGroupTiers2 xmlns="d1af3920-8fda-4ad5-98bb-96475601b038" xsi:nil="true"/>
  </documentManagement>
</p:properties>
</file>

<file path=customXml/itemProps1.xml><?xml version="1.0" encoding="utf-8"?>
<ds:datastoreItem xmlns:ds="http://schemas.openxmlformats.org/officeDocument/2006/customXml" ds:itemID="{C9F05D04-B940-44A6-82B4-73D2D12724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af3920-8fda-4ad5-98bb-96475601b0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F55083-7572-4AE4-8FC1-E947D7A306A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142566-6F56-480D-8484-0D1599A4E92B}">
  <ds:schemaRefs>
    <ds:schemaRef ds:uri="http://schemas.microsoft.com/office/2006/metadata/properties"/>
    <ds:schemaRef ds:uri="http://schemas.microsoft.com/office/infopath/2007/PartnerControls"/>
    <ds:schemaRef ds:uri="d1af3920-8fda-4ad5-98bb-96475601b03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tf01840840_win32.dotx</Template>
  <TotalTime>140</TotalTime>
  <Pages>7</Pages>
  <Words>640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HıFrIends</vt:lpstr>
    </vt:vector>
  </TitlesOfParts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HıFrIends</dc:title>
  <dc:subject>Hı Frıends – AndroId mobIl applIcatIon</dc:subject>
  <dc:creator>Duygu</dc:creator>
  <cp:lastModifiedBy>duygu arda</cp:lastModifiedBy>
  <cp:revision>6</cp:revision>
  <dcterms:created xsi:type="dcterms:W3CDTF">2022-12-17T21:25:00Z</dcterms:created>
  <dcterms:modified xsi:type="dcterms:W3CDTF">2022-12-21T12:10:00Z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0x010100DC5CB8ABFAEE764594C61AB7267324960400FC796B3B1D425B47B2BA3D040986AFEA</vt:lpwstr>
  </property>
</Properties>
</file>